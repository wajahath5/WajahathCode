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AB4981" w:rsidR="00EF36A5" w:rsidP="00AB4981" w:rsidRDefault="00780F27" w14:paraId="7C37BD17" w14:textId="77777777">
      <w:pPr>
        <w:pStyle w:val="Title"/>
      </w:pPr>
      <w:r>
        <w:t>Global Database SErvices summit</w:t>
      </w:r>
    </w:p>
    <w:sdt>
      <w:sdtPr>
        <w:id w:val="515582267"/>
        <w15:appearance w15:val="hidden"/>
        <w:temporary/>
        <w:showingPlcHdr/>
        <w:placeholder>
          <w:docPart w:val="596962DE96EF47308DD588FC7D919AF0"/>
        </w:placeholder>
      </w:sdtPr>
      <w:sdtContent>
        <w:p w:rsidRPr="004129B7" w:rsidR="00EF36A5" w:rsidP="37491E73" w:rsidRDefault="004129B7" w14:paraId="22BCC025" w14:textId="77777777" w14:noSpellErr="1">
          <w:pPr>
            <w:pStyle w:val="Title"/>
            <w:spacing w:line="240" w:lineRule="auto"/>
          </w:pPr>
          <w:r w:rsidRPr="37491E73" w:rsidR="37491E73">
            <w:rPr>
              <w:sz w:val="44"/>
              <w:szCs w:val="44"/>
            </w:rPr>
            <w:t>Agenda</w:t>
          </w:r>
        </w:p>
      </w:sdtContent>
    </w:sdt>
    <w:p w:rsidRPr="004129B7" w:rsidR="00EF36A5" w:rsidP="37491E73" w:rsidRDefault="005B1318" w14:paraId="35D4E204" w14:textId="77777777" w14:noSpellErr="1">
      <w:pPr>
        <w:pStyle w:val="Details"/>
        <w:spacing w:line="240" w:lineRule="auto"/>
      </w:pPr>
      <w:sdt>
        <w:sdtPr>
          <w:id w:val="-2126385715"/>
          <w15:appearance w15:val="hidden"/>
          <w:temporary/>
          <w:showingPlcHdr/>
          <w:placeholder>
            <w:docPart w:val="8A99AE402FE24AB5ADBAED5012B7E2F6"/>
          </w:placeholder>
          <w:rPr>
            <w:rStyle w:val="Bold"/>
          </w:rPr>
        </w:sdtPr>
        <w:sdtContent>
          <w:r w:rsidRPr="37491E73" w:rsidR="37491E73">
            <w:rPr>
              <w:rStyle w:val="Bold"/>
            </w:rPr>
            <w:t>Date:</w:t>
          </w:r>
        </w:sdtContent>
      </w:sdt>
      <w:r w:rsidR="37491E73">
        <w:rPr/>
        <w:t xml:space="preserve"> </w:t>
      </w:r>
      <w:r w:rsidR="37491E73">
        <w:rPr/>
        <w:t>Jan 14</w:t>
      </w:r>
      <w:r w:rsidRPr="37491E73" w:rsidR="37491E73">
        <w:rPr>
          <w:vertAlign w:val="superscript"/>
        </w:rPr>
        <w:t>th</w:t>
      </w:r>
      <w:r w:rsidR="37491E73">
        <w:rPr/>
        <w:t xml:space="preserve"> – Jan 16th</w:t>
      </w:r>
    </w:p>
    <w:p w:rsidRPr="00AB4981" w:rsidR="00EF36A5" w:rsidP="37491E73" w:rsidRDefault="005B1318" w14:paraId="54295DB3" w14:textId="65E78819" w14:noSpellErr="1">
      <w:pPr>
        <w:pStyle w:val="Details"/>
        <w:spacing w:line="240" w:lineRule="auto"/>
      </w:pPr>
      <w:sdt>
        <w:sdtPr>
          <w:id w:val="-318193952"/>
          <w15:appearance w15:val="hidden"/>
          <w:temporary/>
          <w:showingPlcHdr/>
          <w:placeholder>
            <w:docPart w:val="92EF375CE2C04A7385A357816F35EF61"/>
          </w:placeholder>
          <w:rPr>
            <w:rStyle w:val="Bold"/>
          </w:rPr>
        </w:sdtPr>
        <w:sdtContent>
          <w:r w:rsidRPr="37491E73" w:rsidR="37491E73">
            <w:rPr>
              <w:rStyle w:val="Bold"/>
            </w:rPr>
            <w:t>Time:</w:t>
          </w:r>
        </w:sdtContent>
      </w:sdt>
      <w:r w:rsidRPr="37491E73" w:rsidR="37491E73">
        <w:rPr>
          <w:rStyle w:val="Bold"/>
        </w:rPr>
        <w:t xml:space="preserve"> </w:t>
      </w:r>
      <w:r w:rsidR="37491E73">
        <w:rPr/>
        <w:t>9</w:t>
      </w:r>
      <w:r w:rsidR="37491E73">
        <w:rPr/>
        <w:t>: 00 AM</w:t>
      </w:r>
    </w:p>
    <w:tbl>
      <w:tblPr>
        <w:tblStyle w:val="ListTable6Colorful"/>
        <w:tblpPr w:leftFromText="180" w:rightFromText="180" w:vertAnchor="text" w:tblpXSpec="center" w:tblpY="1"/>
        <w:tblOverlap w:val="never"/>
        <w:tblW w:w="9360" w:type="dxa"/>
        <w:tblLayout w:type="fixed"/>
        <w:tblCellMar>
          <w:left w:w="0" w:type="dxa"/>
        </w:tblCellMar>
        <w:tblLook w:val="0620" w:firstRow="1" w:lastRow="0" w:firstColumn="0" w:lastColumn="0" w:noHBand="1" w:noVBand="1"/>
        <w:tblDescription w:val="Agenda items table"/>
      </w:tblPr>
      <w:tblGrid>
        <w:gridCol w:w="720"/>
        <w:gridCol w:w="1080"/>
        <w:gridCol w:w="4810"/>
        <w:gridCol w:w="1375"/>
        <w:gridCol w:w="1375"/>
      </w:tblGrid>
      <w:tr w:rsidRPr="00D0550B" w:rsidR="00A87F89" w:rsidTr="37491E73" w14:paraId="3BE976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18" w:space="0"/>
              <w:bottom w:val="single" w:color="44546A" w:themeColor="text2" w:sz="18" w:space="0"/>
            </w:tcBorders>
            <w:shd w:val="clear" w:color="auto" w:fill="C0F400" w:themeFill="accent1"/>
            <w:tcMar/>
          </w:tcPr>
          <w:p w:rsidR="00A87F89" w:rsidP="37491E73" w:rsidRDefault="00A87F89" w14:paraId="1E4D9232" w14:textId="5ACEC254" w14:noSpellErr="1">
            <w:pPr>
              <w:spacing w:line="240" w:lineRule="auto"/>
              <w:jc w:val="center"/>
            </w:pPr>
            <w:r w:rsidR="37491E73">
              <w:rPr/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18" w:space="0"/>
              <w:bottom w:val="single" w:color="44546A" w:themeColor="text2" w:sz="18" w:space="0"/>
            </w:tcBorders>
            <w:shd w:val="clear" w:color="auto" w:fill="C0F400" w:themeFill="accent1"/>
            <w:tcMar/>
          </w:tcPr>
          <w:p w:rsidRPr="00F01E4D" w:rsidR="00A87F89" w:rsidP="37491E73" w:rsidRDefault="00A87F89" w14:paraId="2CA5B29B" w14:textId="55A800F9" w14:noSpellErr="1">
            <w:pPr>
              <w:spacing w:line="240" w:lineRule="auto"/>
              <w:jc w:val="center"/>
            </w:pPr>
            <w:r w:rsidR="37491E73">
              <w:rPr/>
              <w:t>Time</w:t>
            </w:r>
            <w:r w:rsidR="37491E73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18" w:space="0"/>
              <w:bottom w:val="single" w:color="44546A" w:themeColor="text2" w:sz="18" w:space="0"/>
            </w:tcBorders>
            <w:shd w:val="clear" w:color="auto" w:fill="C0F400" w:themeFill="accent1"/>
            <w:tcMar/>
          </w:tcPr>
          <w:sdt>
            <w:sdtPr>
              <w:id w:val="614954302"/>
              <w:alias w:val="Item:"/>
              <w15:appearance w15:val="hidden"/>
              <w:tag w:val="Item:"/>
              <w:temporary/>
              <w:showingPlcHdr/>
              <w:placeholder>
                <w:docPart w:val="ECFBA5BBD1454301B0A9A44A76DBFEDD"/>
              </w:placeholder>
            </w:sdtPr>
            <w:sdtContent>
              <w:p w:rsidR="00A87F89" w:rsidP="37491E73" w:rsidRDefault="00A87F89" w14:paraId="636DBCF1" w14:textId="293A2773" w14:noSpellErr="1">
                <w:pPr>
                  <w:spacing w:line="240" w:lineRule="auto"/>
                  <w:jc w:val="center"/>
                </w:pPr>
                <w:r w:rsidR="37491E73">
                  <w:rPr/>
                  <w:t>Item</w:t>
                </w:r>
              </w:p>
            </w:sdtContent>
          </w:sdt>
          <w:p w:rsidR="7A22B91F" w:rsidP="37491E73" w:rsidRDefault="7A22B91F" w14:paraId="4C356667" w14:textId="77777777" w14:noSpellErr="1">
            <w:pPr>
              <w:spacing w:line="240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18" w:space="0"/>
              <w:bottom w:val="single" w:color="44546A" w:themeColor="text2" w:sz="18" w:space="0"/>
            </w:tcBorders>
            <w:shd w:val="clear" w:color="auto" w:fill="C0F400" w:themeFill="accent1"/>
            <w:tcMar/>
          </w:tcPr>
          <w:p w:rsidR="00A87F89" w:rsidP="37491E73" w:rsidRDefault="00A87F89" w14:paraId="74D9EA31" w14:textId="63B34B9A" w14:noSpellErr="1">
            <w:pPr>
              <w:spacing w:line="240" w:lineRule="auto"/>
              <w:jc w:val="center"/>
            </w:pPr>
            <w:r w:rsidR="37491E73">
              <w:rPr/>
              <w:t>Audience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18" w:space="0"/>
              <w:bottom w:val="single" w:color="44546A" w:themeColor="text2" w:sz="18" w:space="0"/>
            </w:tcBorders>
            <w:shd w:val="clear" w:color="auto" w:fill="C0F400" w:themeFill="accent1"/>
            <w:tcMar/>
          </w:tcPr>
          <w:sdt>
            <w:sdtPr>
              <w:id w:val="941189954"/>
              <w:alias w:val="Owner:"/>
              <w15:appearance w15:val="hidden"/>
              <w:tag w:val="Owner:"/>
              <w:temporary/>
              <w:showingPlcHdr/>
              <w:placeholder>
                <w:docPart w:val="19343009B6DF4A869CE4524CD7B2DE7E"/>
              </w:placeholder>
            </w:sdtPr>
            <w:sdtContent>
              <w:p w:rsidR="0095173A" w:rsidP="37491E73" w:rsidRDefault="0095173A" w14:paraId="6CB153FC" w14:textId="2DD330B0">
                <w:pPr>
                  <w:spacing w:line="240" w:lineRule="auto"/>
                  <w:jc w:val="center"/>
                </w:pPr>
                <w:r w:rsidR="37491E73">
                  <w:rPr/>
                  <w:t>Owner</w:t>
                </w:r>
              </w:p>
            </w:sdtContent>
          </w:sdt>
          <w:p w:rsidR="37491E73" w:rsidRDefault="37491E73" w14:paraId="37491E73"/>
        </w:tc>
      </w:tr>
      <w:tr w:rsidRPr="00D0550B" w:rsidR="00A87F89" w:rsidTr="37491E73" w14:paraId="25EE14A0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18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23B7409C" w14:paraId="5CD7FB5A" w14:textId="60870BFC">
            <w:r>
              <w:t xml:space="preserve"> 14th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18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B976D6" w14:paraId="46848241" w14:textId="07967FBA">
            <w:r>
              <w:t>9</w:t>
            </w:r>
            <w:r w:rsidR="00F02197">
              <w:t>:00</w:t>
            </w:r>
          </w:p>
        </w:tc>
        <w:sdt>
          <w:sdtPr>
            <w:rPr>
              <w:rFonts w:ascii="Calibri" w:hAnsi="Calibri" w:cs="Calibri"/>
              <w:sz w:val="28"/>
              <w:szCs w:val="22"/>
            </w:rPr>
            <w:alias w:val="Enter item here:"/>
            <w:tag w:val="Enter item here:"/>
            <w:id w:val="45959646"/>
            <w:placeholder>
              <w:docPart w:val="397B13C2D2EF4A638262A0B38D30A6EB"/>
            </w:placeholder>
            <w:temporary/>
            <w:showingPlcHdr/>
            <w15:appearance w15:val="hidden"/>
          </w:sdtPr>
          <w:sdtEndPr/>
          <w:sdtContent>
            <w:tc>
              <w:tcPr>
                <w:tcW w:w="4810" w:type="dxa"/>
                <w:tcBorders>
                  <w:top w:val="single" w:color="44546A" w:themeColor="text2" w:sz="18" w:space="0"/>
                  <w:bottom w:val="single" w:color="44546A" w:themeColor="text2" w:sz="2" w:space="0"/>
                </w:tcBorders>
                <w:vAlign w:val="center"/>
              </w:tcPr>
              <w:p w:rsidRPr="00690325" w:rsidR="00A87F89" w:rsidP="002D32B2" w:rsidRDefault="00A87F89" w14:paraId="5E86E869" w14:textId="77777777">
                <w:pPr>
                  <w:rPr>
                    <w:rFonts w:ascii="Calibri" w:hAnsi="Calibri" w:cs="Calibri"/>
                    <w:sz w:val="28"/>
                    <w:szCs w:val="22"/>
                  </w:rPr>
                </w:pPr>
                <w:r w:rsidRPr="00690325">
                  <w:rPr>
                    <w:rFonts w:ascii="Calibri" w:hAnsi="Calibri" w:cs="Calibri"/>
                    <w:sz w:val="28"/>
                    <w:szCs w:val="22"/>
                  </w:rPr>
                  <w:t>Welcome</w:t>
                </w:r>
              </w:p>
            </w:tc>
          </w:sdtContent>
        </w:sdt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18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595C3C69" w14:textId="713E262D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18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A87F89" w14:paraId="538E83A7" w14:textId="23499816">
            <w:r>
              <w:t>Denny</w:t>
            </w:r>
          </w:p>
        </w:tc>
      </w:tr>
      <w:tr w:rsidRPr="00D0550B" w:rsidR="00A87F89" w:rsidTr="37491E73" w14:paraId="50E02574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39E35E7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B976D6" w14:paraId="21489025" w14:textId="0CB1ABDB">
            <w:r w:rsidR="37491E73">
              <w:rPr/>
              <w:t>9:0</w:t>
            </w:r>
            <w:r w:rsidR="37491E73">
              <w:rPr/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690325" w:rsidR="00A87F89" w:rsidP="002D32B2" w:rsidRDefault="00A87F89" w14:paraId="2A3C4823" w14:textId="77777777">
            <w:pPr>
              <w:rPr>
                <w:rFonts w:ascii="Calibri" w:hAnsi="Calibri" w:cs="Calibri"/>
                <w:sz w:val="28"/>
                <w:szCs w:val="22"/>
              </w:rPr>
            </w:pPr>
            <w:r w:rsidRPr="00690325">
              <w:rPr>
                <w:rFonts w:ascii="Calibri" w:hAnsi="Calibri" w:cs="Calibri"/>
                <w:sz w:val="28"/>
                <w:szCs w:val="22"/>
              </w:rPr>
              <w:t>Leadership Updates and Vision (multiple)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4F666605" w14:textId="3A205E33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A87F89" w14:paraId="65813836" w14:textId="51E4BE53">
            <w:r>
              <w:t>Shailesh</w:t>
            </w:r>
          </w:p>
        </w:tc>
      </w:tr>
      <w:tr w:rsidRPr="00D0550B" w:rsidR="00A87F89" w:rsidTr="37491E73" w14:paraId="66BFCCEE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498211E0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9B236F" w14:paraId="672A6659" w14:textId="06144FD7">
            <w:r w:rsidR="37491E73">
              <w:rPr/>
              <w:t>9:3</w:t>
            </w:r>
            <w:r w:rsidR="37491E73">
              <w:rPr/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71C71" w:rsidR="00A87F89" w:rsidP="002D32B2" w:rsidRDefault="00A87F89" w14:paraId="4B3C433E" w14:textId="07E449AB">
            <w:p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8"/>
                <w:szCs w:val="22"/>
              </w:rPr>
              <w:t>Overview of the GDS Team</w:t>
            </w:r>
          </w:p>
          <w:p w:rsidRPr="00971C71" w:rsidR="00A87F89" w:rsidP="002D32B2" w:rsidRDefault="00A87F89" w14:paraId="60B4FF55" w14:textId="77777777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Team Org</w:t>
            </w:r>
          </w:p>
          <w:p w:rsidRPr="00971C71" w:rsidR="00A87F89" w:rsidP="002D32B2" w:rsidRDefault="00A87F89" w14:paraId="71C391CE" w14:textId="77777777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Major Supported Areas</w:t>
            </w:r>
          </w:p>
          <w:p w:rsidRPr="00971C71" w:rsidR="00A87F89" w:rsidP="002D32B2" w:rsidRDefault="00A87F89" w14:paraId="6F1124E5" w14:textId="1C24630B">
            <w:pPr>
              <w:pStyle w:val="ListParagraph"/>
              <w:numPr>
                <w:ilvl w:val="1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SAP/Pharma/Generics</w:t>
            </w:r>
          </w:p>
          <w:p w:rsidRPr="00971C71" w:rsidR="00A87F89" w:rsidP="002D32B2" w:rsidRDefault="00A87F89" w14:paraId="321E74A6" w14:textId="77777777">
            <w:pPr>
              <w:pStyle w:val="ListParagraph"/>
              <w:numPr>
                <w:ilvl w:val="1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MMS</w:t>
            </w:r>
          </w:p>
          <w:p w:rsidRPr="00971C71" w:rsidR="00A87F89" w:rsidP="002D32B2" w:rsidRDefault="00A87F89" w14:paraId="5CCEC861" w14:textId="77777777">
            <w:pPr>
              <w:pStyle w:val="ListParagraph"/>
              <w:numPr>
                <w:ilvl w:val="1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Customer Experience</w:t>
            </w:r>
          </w:p>
          <w:p w:rsidRPr="00971C71" w:rsidR="00A87F89" w:rsidP="002D32B2" w:rsidRDefault="00A87F89" w14:paraId="5DAB6C7B" w14:textId="338DD0F3">
            <w:pPr>
              <w:pStyle w:val="ListParagraph"/>
              <w:numPr>
                <w:ilvl w:val="1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…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088225B4" w14:textId="3F97576E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A87F89" w14:paraId="7333CCB4" w14:textId="71A9572C">
            <w:r>
              <w:t>Denny</w:t>
            </w:r>
          </w:p>
        </w:tc>
      </w:tr>
      <w:tr w:rsidRPr="00D0550B" w:rsidR="008D1038" w:rsidTr="37491E73" w14:paraId="5F8AADB4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8D1038" w:rsidP="002D32B2" w:rsidRDefault="008D1038" w14:paraId="3EB0F8D7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8D1038" w:rsidP="002D32B2" w:rsidRDefault="00074065" w14:paraId="26471E42" w14:textId="1CEB5380">
            <w:r w:rsidR="37491E73">
              <w:rPr/>
              <w:t>10</w:t>
            </w:r>
            <w:r w:rsidR="37491E73">
              <w:rPr/>
              <w:t>:00</w:t>
            </w:r>
            <w:r w:rsidR="37491E73">
              <w:rPr/>
              <w:t xml:space="preserve">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71C71" w:rsidR="008D1038" w:rsidP="37491E73" w:rsidRDefault="009931FE" w14:paraId="11608EC4" w14:textId="3960CE64">
            <w:pPr>
              <w:rPr>
                <w:rFonts w:ascii="Calibri" w:hAnsi="Calibri" w:cs="Calibri"/>
                <w:sz w:val="28"/>
                <w:szCs w:val="28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Overview of EAI and 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>NextG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>en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 vision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8D1038" w:rsidP="002D32B2" w:rsidRDefault="00005AE8" w14:paraId="40519EF0" w14:textId="5FE8DEFD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8D1038" w:rsidP="002D32B2" w:rsidRDefault="00005AE8" w14:paraId="164B3DB3" w14:textId="3B221D8A">
            <w:r>
              <w:t>Rakesh</w:t>
            </w:r>
          </w:p>
        </w:tc>
      </w:tr>
      <w:tr w:rsidRPr="00D0550B" w:rsidR="00A87F89" w:rsidTr="37491E73" w14:paraId="790ADF0A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2DA44DF3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8D1038" w14:paraId="02EB378F" w14:textId="768442D3">
            <w:r w:rsidR="37491E73">
              <w:rPr/>
              <w:t>1</w:t>
            </w:r>
            <w:r w:rsidR="37491E73">
              <w:rPr/>
              <w:t>0</w:t>
            </w:r>
            <w:r w:rsidR="37491E73">
              <w:rPr/>
              <w:t>:</w:t>
            </w:r>
            <w:r w:rsidR="37491E73">
              <w:rPr/>
              <w:t>4</w:t>
            </w:r>
            <w:r w:rsidR="37491E73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71C71" w:rsidR="00A87F89" w:rsidP="002D32B2" w:rsidRDefault="00A87F89" w14:paraId="0739607E" w14:textId="77777777">
            <w:pPr>
              <w:rPr>
                <w:rFonts w:ascii="Calibri" w:hAnsi="Calibri" w:cs="Calibri"/>
                <w:sz w:val="28"/>
                <w:szCs w:val="22"/>
              </w:rPr>
            </w:pPr>
            <w:r w:rsidRPr="00971C71">
              <w:rPr>
                <w:rFonts w:ascii="Calibri" w:hAnsi="Calibri" w:cs="Calibri"/>
                <w:sz w:val="28"/>
                <w:szCs w:val="22"/>
              </w:rPr>
              <w:t xml:space="preserve">Accomplishments </w:t>
            </w:r>
          </w:p>
          <w:p w:rsidRPr="00971C71" w:rsidR="00A87F89" w:rsidP="002D32B2" w:rsidRDefault="00A87F89" w14:paraId="5F5BD0E7" w14:textId="11802DA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Eanen (Cloud Adoption/Architecture/Database Service Automation)</w:t>
            </w:r>
          </w:p>
          <w:p w:rsidRPr="00971C71" w:rsidR="00A87F89" w:rsidP="002D32B2" w:rsidRDefault="00A87F89" w14:paraId="77B402A5" w14:textId="7777777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Tim (Order to Cash/Generics/ Supply Chain/Infra/DR/Sunset)</w:t>
            </w:r>
          </w:p>
          <w:p w:rsidRPr="00971C71" w:rsidR="00A87F89" w:rsidP="002D32B2" w:rsidRDefault="00A87F89" w14:paraId="736F7AC6" w14:textId="7777777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Jeremiah (Security/Automation/MMS)</w:t>
            </w:r>
          </w:p>
          <w:p w:rsidRPr="00E65102" w:rsidR="00A87F89" w:rsidP="002D32B2" w:rsidRDefault="00A87F89" w14:paraId="6A05A809" w14:textId="77777777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4D6D4AAB" w14:textId="7DF328B7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A87F89" w14:paraId="69248DC8" w14:textId="45E3C0EE">
            <w:r>
              <w:t>Team Leads</w:t>
            </w:r>
          </w:p>
        </w:tc>
      </w:tr>
      <w:tr w:rsidRPr="00D0550B" w:rsidR="00506C77" w:rsidTr="37491E73" w14:paraId="005D75E2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506C77" w:rsidP="002D32B2" w:rsidRDefault="00506C77" w14:paraId="18E73676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506C77" w:rsidP="002D32B2" w:rsidRDefault="00400D73" w14:paraId="79211864" w14:textId="22677924">
            <w:r w:rsidR="37491E73">
              <w:rPr/>
              <w:t>11:</w:t>
            </w:r>
            <w:r w:rsidR="37491E73">
              <w:rPr/>
              <w:t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71C71" w:rsidR="00506C77" w:rsidP="002D32B2" w:rsidRDefault="00506C77" w14:paraId="05B1B822" w14:textId="465A12A4">
            <w:pPr>
              <w:rPr>
                <w:rFonts w:ascii="Calibri" w:hAnsi="Calibri" w:cs="Calibri"/>
                <w:sz w:val="28"/>
                <w:szCs w:val="22"/>
              </w:rPr>
            </w:pPr>
            <w:r>
              <w:rPr>
                <w:rFonts w:ascii="Calibri" w:hAnsi="Calibri" w:cs="Calibri"/>
                <w:sz w:val="28"/>
                <w:szCs w:val="22"/>
              </w:rPr>
              <w:t>Break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506C77" w:rsidP="002D32B2" w:rsidRDefault="00506C77" w14:paraId="0DF190F3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506C77" w:rsidP="002D32B2" w:rsidRDefault="00506C77" w14:paraId="07526E48" w14:textId="77777777"/>
        </w:tc>
      </w:tr>
      <w:tr w:rsidRPr="00D0550B" w:rsidR="00A87F89" w:rsidTr="37491E73" w14:paraId="6F947CC6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745AC73B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8D1038" w14:paraId="046A7536" w14:textId="7644700E">
            <w:r w:rsidR="37491E73">
              <w:rPr/>
              <w:t>11:</w:t>
            </w:r>
            <w:r w:rsidR="37491E73">
              <w:rPr/>
              <w:t>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71C71" w:rsidR="00A87F89" w:rsidP="002D32B2" w:rsidRDefault="00A87F89" w14:paraId="031F4068" w14:textId="2E16CF82">
            <w:pPr>
              <w:rPr>
                <w:rFonts w:ascii="Calibri" w:hAnsi="Calibri" w:cs="Calibri"/>
                <w:sz w:val="28"/>
                <w:szCs w:val="22"/>
              </w:rPr>
            </w:pPr>
            <w:r w:rsidRPr="00971C71">
              <w:rPr>
                <w:rFonts w:ascii="Calibri" w:hAnsi="Calibri" w:cs="Calibri"/>
                <w:sz w:val="28"/>
                <w:szCs w:val="22"/>
              </w:rPr>
              <w:t>Operational Excellence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68914EAA" w14:textId="67B0C50C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60F69A90" w14:textId="36795A7D">
            <w:r>
              <w:t>Lax Venkatesan</w:t>
            </w:r>
          </w:p>
        </w:tc>
      </w:tr>
      <w:tr w:rsidRPr="00D0550B" w:rsidR="008D1038" w:rsidTr="37491E73" w14:paraId="018D2135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8D1038" w:rsidP="002D32B2" w:rsidRDefault="008D1038" w14:paraId="7450339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8D1038" w:rsidP="002D32B2" w:rsidRDefault="008D1038" w14:paraId="43D8EFE4" w14:textId="58279003">
            <w:r>
              <w:t>12:15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71C71" w:rsidR="008D1038" w:rsidP="002D32B2" w:rsidRDefault="008D1038" w14:paraId="7477E05B" w14:textId="27907CBE">
            <w:pPr>
              <w:rPr>
                <w:rFonts w:ascii="Calibri" w:hAnsi="Calibri" w:cs="Calibri"/>
                <w:sz w:val="28"/>
                <w:szCs w:val="22"/>
              </w:rPr>
            </w:pPr>
            <w:r>
              <w:rPr>
                <w:rFonts w:ascii="Calibri" w:hAnsi="Calibri" w:cs="Calibri"/>
                <w:sz w:val="28"/>
                <w:szCs w:val="22"/>
              </w:rPr>
              <w:t>Lunch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8D1038" w:rsidP="002D32B2" w:rsidRDefault="008D1038" w14:paraId="35E6FDCB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8D1038" w:rsidP="002D32B2" w:rsidRDefault="008D1038" w14:paraId="79A31C99" w14:textId="77777777"/>
        </w:tc>
      </w:tr>
      <w:tr w:rsidRPr="00D0550B" w:rsidR="00A87F89" w:rsidTr="37491E73" w14:paraId="5FA1255A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74B93C2D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8D1038" w14:paraId="1178584D" w14:textId="20FE4F1B">
            <w:r>
              <w:t>1</w:t>
            </w:r>
            <w:r w:rsidR="00D0095D">
              <w:t>2</w:t>
            </w:r>
            <w:r>
              <w:t>:</w:t>
            </w:r>
            <w:r w:rsidR="00D0095D">
              <w:t>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71C71" w:rsidR="00A87F89" w:rsidP="37491E73" w:rsidRDefault="00A87F89" w14:paraId="6DFD8CEA" w14:textId="2A40B291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>Future/Ongoing Project Pipeline (Executive Overview)</w:t>
            </w:r>
          </w:p>
          <w:p w:rsidRPr="00971C71" w:rsidR="00A87F89" w:rsidP="002D32B2" w:rsidRDefault="00A87F89" w14:paraId="5FC63624" w14:textId="2C92CF96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71C71">
              <w:rPr>
                <w:rFonts w:ascii="Calibri" w:hAnsi="Calibri" w:cs="Calibri"/>
                <w:sz w:val="22"/>
                <w:szCs w:val="22"/>
              </w:rPr>
              <w:t>Mckesson</w:t>
            </w:r>
            <w:proofErr w:type="spellEnd"/>
            <w:r w:rsidRPr="00971C71">
              <w:rPr>
                <w:rFonts w:ascii="Calibri" w:hAnsi="Calibri" w:cs="Calibri"/>
                <w:sz w:val="22"/>
                <w:szCs w:val="22"/>
              </w:rPr>
              <w:t xml:space="preserve"> Europe</w:t>
            </w:r>
          </w:p>
          <w:p w:rsidRPr="00971C71" w:rsidR="00A87F89" w:rsidP="002D32B2" w:rsidRDefault="00A87F89" w14:paraId="0DBF3D78" w14:textId="7777777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MMS Decommission</w:t>
            </w:r>
          </w:p>
          <w:p w:rsidRPr="00971C71" w:rsidR="00A87F89" w:rsidP="002D32B2" w:rsidRDefault="00A87F89" w14:paraId="62B8A1CA" w14:textId="7777777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License Consolidation</w:t>
            </w:r>
          </w:p>
          <w:p w:rsidRPr="00971C71" w:rsidR="00A87F89" w:rsidP="002D32B2" w:rsidRDefault="00A87F89" w14:paraId="3D679D85" w14:textId="7777777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:rsidR="00A87F89" w:rsidP="002D32B2" w:rsidRDefault="00A87F89" w14:paraId="24183BF4" w14:textId="7777777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Security</w:t>
            </w:r>
          </w:p>
          <w:p w:rsidR="00A87F89" w:rsidP="002D32B2" w:rsidRDefault="00A87F89" w14:paraId="141428E5" w14:textId="7777777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Cloud</w:t>
            </w:r>
          </w:p>
          <w:p w:rsidRPr="00457190" w:rsidR="00457190" w:rsidP="37491E73" w:rsidRDefault="00457190" w14:paraId="50E033F3" w14:textId="41A1BF6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37491E73" w:rsidR="37491E73">
              <w:rPr>
                <w:rFonts w:ascii="Calibri" w:hAnsi="Calibri" w:cs="Calibri"/>
                <w:sz w:val="22"/>
                <w:szCs w:val="22"/>
              </w:rPr>
              <w:t>Etc</w:t>
            </w:r>
            <w:r w:rsidRPr="37491E73" w:rsidR="37491E73">
              <w:rPr>
                <w:rFonts w:ascii="Calibri" w:hAnsi="Calibri" w:cs="Calibri"/>
                <w:sz w:val="22"/>
                <w:szCs w:val="22"/>
              </w:rPr>
              <w:t>…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0ACD837B" w14:textId="1A38454C">
            <w:r>
              <w:lastRenderedPageBreak/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4435D109" w14:textId="0FDBAA71">
            <w:proofErr w:type="spellStart"/>
            <w:r>
              <w:t>Waj</w:t>
            </w:r>
            <w:proofErr w:type="spellEnd"/>
          </w:p>
        </w:tc>
      </w:tr>
      <w:tr w:rsidRPr="00D0550B" w:rsidR="0065784C" w:rsidTr="37491E73" w14:paraId="25EE7B4D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65784C" w:rsidP="002D32B2" w:rsidRDefault="0065784C" w14:paraId="60300301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65784C" w:rsidP="002D32B2" w:rsidRDefault="0065784C" w14:paraId="2CF03985" w14:textId="63211F05">
            <w:r>
              <w:t>1:30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126EE9" w:rsidR="0065784C" w:rsidP="37491E73" w:rsidRDefault="0065784C" w14:paraId="16DB7C56" w14:textId="39FB9DA2">
            <w:pPr>
              <w:rPr>
                <w:rFonts w:ascii="Calibri" w:hAnsi="Calibri" w:cs="Calibri"/>
                <w:sz w:val="28"/>
                <w:szCs w:val="28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 Innovation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 - I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deas 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on 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>Cloud Migration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65784C" w:rsidP="002D32B2" w:rsidRDefault="007E3E40" w14:paraId="7D3D9A9F" w14:textId="1DC7205B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65784C" w:rsidP="002D32B2" w:rsidRDefault="007E3E40" w14:paraId="3F61CC7C" w14:textId="07C75552">
            <w:r w:rsidR="37491E73">
              <w:rPr/>
              <w:t>Team</w:t>
            </w:r>
            <w:bookmarkStart w:name="_GoBack" w:id="0"/>
            <w:bookmarkEnd w:id="0"/>
          </w:p>
        </w:tc>
      </w:tr>
      <w:tr w:rsidRPr="00D0550B" w:rsidR="00A87F89" w:rsidTr="37491E73" w14:paraId="0FCB8194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A87F89" w14:paraId="7A12B809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18EB36F6" w14:paraId="7371C4F3" w14:textId="55C0D4E5">
            <w:r w:rsidR="37491E73">
              <w:rPr/>
              <w:t>2:</w:t>
            </w:r>
            <w:r w:rsidR="37491E73">
              <w:rPr/>
              <w:t>3</w:t>
            </w:r>
            <w:r w:rsidR="37491E73">
              <w:rPr/>
              <w:t>0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126EE9" w:rsidR="00A87F89" w:rsidP="002D32B2" w:rsidRDefault="00A87F89" w14:paraId="6E9D95B6" w14:textId="519D1C3C">
            <w:pPr>
              <w:rPr>
                <w:rFonts w:ascii="Calibri" w:hAnsi="Calibri" w:cs="Calibri"/>
                <w:sz w:val="28"/>
                <w:szCs w:val="22"/>
              </w:rPr>
            </w:pPr>
            <w:r w:rsidRPr="00126EE9">
              <w:rPr>
                <w:rFonts w:ascii="Calibri" w:hAnsi="Calibri" w:cs="Calibri"/>
                <w:sz w:val="28"/>
                <w:szCs w:val="22"/>
              </w:rPr>
              <w:t>Review the current landscape</w:t>
            </w:r>
          </w:p>
          <w:p w:rsidRPr="00126EE9" w:rsidR="00A87F89" w:rsidP="002D32B2" w:rsidRDefault="00A87F89" w14:paraId="2E8555A3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8"/>
                <w:szCs w:val="22"/>
              </w:rPr>
            </w:pPr>
            <w:r w:rsidRPr="00126EE9">
              <w:rPr>
                <w:rFonts w:ascii="Calibri" w:hAnsi="Calibri" w:cs="Calibri"/>
                <w:sz w:val="22"/>
                <w:szCs w:val="22"/>
              </w:rPr>
              <w:t>MMS</w:t>
            </w:r>
          </w:p>
          <w:p w:rsidRPr="00971C71" w:rsidR="00A87F89" w:rsidP="002D32B2" w:rsidRDefault="00A87F89" w14:paraId="4C33250E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Security</w:t>
            </w:r>
          </w:p>
          <w:p w:rsidRPr="00971C71" w:rsidR="00A87F89" w:rsidP="002D32B2" w:rsidRDefault="00A87F89" w14:paraId="612177EE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:rsidRPr="00971C71" w:rsidR="00A87F89" w:rsidP="002D32B2" w:rsidRDefault="00A87F89" w14:paraId="5C02CA3D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Generics</w:t>
            </w:r>
          </w:p>
          <w:p w:rsidRPr="00971C71" w:rsidR="00A87F89" w:rsidP="002D32B2" w:rsidRDefault="00A87F89" w14:paraId="72156BC3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Supply Chain</w:t>
            </w:r>
          </w:p>
          <w:p w:rsidRPr="00971C71" w:rsidR="00A87F89" w:rsidP="002D32B2" w:rsidRDefault="00A87F89" w14:paraId="3AD3FD5E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DR/Sunset</w:t>
            </w:r>
          </w:p>
          <w:p w:rsidRPr="00971C71" w:rsidR="00A87F89" w:rsidP="002D32B2" w:rsidRDefault="00A87F89" w14:paraId="71ABDDC8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Cloud Adoption</w:t>
            </w:r>
          </w:p>
          <w:p w:rsidRPr="00971C71" w:rsidR="00A87F89" w:rsidP="002D32B2" w:rsidRDefault="00A87F89" w14:paraId="69682B4E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:rsidRPr="00E65102" w:rsidR="00A87F89" w:rsidP="37491E73" w:rsidRDefault="00A87F89" w14:paraId="6CD0EBA5" w14:textId="41F20DE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37491E73" w:rsidR="37491E73">
              <w:rPr>
                <w:rFonts w:ascii="Calibri" w:hAnsi="Calibri" w:cs="Calibri"/>
                <w:sz w:val="22"/>
                <w:szCs w:val="22"/>
              </w:rPr>
              <w:t>New Technologies Architecture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724E31" w14:paraId="36B371A9" w14:textId="285D4E60">
            <w:r>
              <w:t xml:space="preserve">Everyone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6F7A6E" w14:paraId="25ECFDA6" w14:textId="6F12480D">
            <w:r>
              <w:t xml:space="preserve"> Team Lead</w:t>
            </w:r>
          </w:p>
        </w:tc>
      </w:tr>
      <w:tr w:rsidR="23B7409C" w:rsidTr="37491E73" w14:paraId="14414189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23B7409C" w:rsidP="002D32B2" w:rsidRDefault="23B7409C" w14:paraId="142E1F7F" w14:textId="0D12FE1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23B7409C" w:rsidP="002D32B2" w:rsidRDefault="18EB36F6" w14:paraId="4CE3A356" w14:textId="1C6BB955">
            <w:r w:rsidR="37491E73">
              <w:rPr/>
              <w:t>3</w:t>
            </w:r>
            <w:r w:rsidR="37491E73">
              <w:rPr/>
              <w:t>:</w:t>
            </w:r>
            <w:r w:rsidR="37491E73">
              <w:rPr/>
              <w:t>3</w:t>
            </w:r>
            <w:r w:rsidR="37491E73">
              <w:rPr/>
              <w:t>0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23B7409C" w:rsidP="002D32B2" w:rsidRDefault="18EB36F6" w14:paraId="3F2C0887" w14:textId="25B5F877">
            <w:pPr>
              <w:rPr>
                <w:rFonts w:ascii="Calibri" w:hAnsi="Calibri" w:cs="Calibri"/>
                <w:sz w:val="28"/>
                <w:szCs w:val="28"/>
              </w:rPr>
            </w:pPr>
            <w:r w:rsidRPr="18EB36F6">
              <w:rPr>
                <w:rFonts w:ascii="Calibri" w:hAnsi="Calibri" w:cs="Calibri"/>
                <w:sz w:val="28"/>
                <w:szCs w:val="28"/>
              </w:rPr>
              <w:t xml:space="preserve">     Break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23B7409C" w:rsidP="002D32B2" w:rsidRDefault="23B7409C" w14:paraId="599975CC" w14:textId="583B32C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23B7409C" w:rsidP="002D32B2" w:rsidRDefault="23B7409C" w14:paraId="267CA97D" w14:textId="6535C706"/>
        </w:tc>
      </w:tr>
      <w:tr w:rsidR="37491E73" w:rsidTr="37491E73" w14:paraId="09B3C340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685C78A8" w14:textId="28EEE09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6C651985" w14:textId="7021FEA5">
            <w:pPr>
              <w:pStyle w:val="Normal"/>
            </w:pPr>
            <w:r w:rsidR="37491E73">
              <w:rPr/>
              <w:t>3:45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03CEAE4E" w14:textId="3EB4FCE0">
            <w:pPr>
              <w:pStyle w:val="Normal"/>
              <w:rPr>
                <w:rFonts w:ascii="Calibri" w:hAnsi="Calibri" w:cs="Calibri"/>
                <w:sz w:val="28"/>
                <w:szCs w:val="28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    Discussion on HANA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279443D3" w14:textId="57D627B5">
            <w:pPr>
              <w:pStyle w:val="Normal"/>
            </w:pPr>
            <w:r w:rsidR="37491E73">
              <w:rPr/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1A8D11F8" w14:textId="3B78227B">
            <w:pPr>
              <w:pStyle w:val="Normal"/>
            </w:pPr>
            <w:r w:rsidR="37491E73">
              <w:rPr/>
              <w:t>Shuba</w:t>
            </w:r>
          </w:p>
        </w:tc>
      </w:tr>
      <w:tr w:rsidR="37491E73" w:rsidTr="37491E73" w14:paraId="3B777C2A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0081EA94" w14:textId="0F1A4B6A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1B54AD23" w14:textId="4FEB16ED">
            <w:pPr>
              <w:pStyle w:val="Normal"/>
            </w:pPr>
            <w:r w:rsidR="37491E73">
              <w:rPr/>
              <w:t>4:45PM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5880524B" w14:textId="2D4A03B3">
            <w:pPr>
              <w:pStyle w:val="Normal"/>
              <w:rPr>
                <w:rFonts w:ascii="Calibri" w:hAnsi="Calibri" w:cs="Calibri"/>
                <w:sz w:val="28"/>
                <w:szCs w:val="28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    Discussion on S4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570AF474" w14:textId="0751DFB1">
            <w:pPr>
              <w:pStyle w:val="Normal"/>
            </w:pPr>
            <w:r w:rsidR="37491E73">
              <w:rPr/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5E784FDF" w14:textId="4E4E28D8">
            <w:pPr>
              <w:pStyle w:val="Normal"/>
            </w:pPr>
            <w:r w:rsidR="37491E73">
              <w:rPr/>
              <w:t>S4 Team</w:t>
            </w:r>
          </w:p>
        </w:tc>
      </w:tr>
      <w:tr w:rsidRPr="00D0550B" w:rsidR="002A5590" w:rsidTr="37491E73" w14:paraId="3B91ED12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2A5590" w:rsidP="002D32B2" w:rsidRDefault="002A5590" w14:paraId="11D3DF4B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2A5590" w:rsidP="002D32B2" w:rsidRDefault="00743CAF" w14:paraId="0829FD8B" w14:textId="6CA41E1B">
            <w:r w:rsidR="37491E73">
              <w:rPr/>
              <w:t>5</w:t>
            </w:r>
            <w:r w:rsidR="37491E73">
              <w:rPr/>
              <w:t>:</w:t>
            </w:r>
            <w:r w:rsidR="37491E73">
              <w:rPr/>
              <w:t>30</w:t>
            </w:r>
            <w:r w:rsidR="37491E73">
              <w:rPr/>
              <w:t xml:space="preserve">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E65102" w:rsidR="002A5590" w:rsidP="002D32B2" w:rsidRDefault="00743CAF" w14:paraId="4DF060F0" w14:textId="047F97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Pr="006D1293" w:rsidR="002834A8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0596E">
              <w:rPr>
                <w:rFonts w:ascii="Calibri" w:hAnsi="Calibri" w:cs="Calibri"/>
                <w:sz w:val="28"/>
                <w:szCs w:val="28"/>
              </w:rPr>
              <w:t xml:space="preserve">Closing </w:t>
            </w:r>
            <w:r w:rsidR="00F928D2">
              <w:rPr>
                <w:rFonts w:ascii="Calibri" w:hAnsi="Calibri" w:cs="Calibri"/>
                <w:sz w:val="28"/>
                <w:szCs w:val="28"/>
              </w:rPr>
              <w:t>remarks</w:t>
            </w:r>
            <w:r w:rsidR="00386A8A">
              <w:rPr>
                <w:rFonts w:ascii="Calibri" w:hAnsi="Calibri" w:cs="Calibri"/>
                <w:sz w:val="28"/>
                <w:szCs w:val="28"/>
              </w:rPr>
              <w:t>,</w:t>
            </w:r>
            <w:r w:rsidR="00F928D2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6D1293" w:rsidR="002834A8">
              <w:rPr>
                <w:rFonts w:ascii="Calibri" w:hAnsi="Calibri" w:cs="Calibri"/>
                <w:sz w:val="28"/>
                <w:szCs w:val="28"/>
              </w:rPr>
              <w:t xml:space="preserve">Review </w:t>
            </w:r>
            <w:r w:rsidR="002834A8">
              <w:rPr>
                <w:rFonts w:ascii="Calibri" w:hAnsi="Calibri" w:cs="Calibri"/>
                <w:sz w:val="28"/>
                <w:szCs w:val="28"/>
              </w:rPr>
              <w:t>D</w:t>
            </w:r>
            <w:r w:rsidRPr="006D1293" w:rsidR="002834A8">
              <w:rPr>
                <w:rFonts w:ascii="Calibri" w:hAnsi="Calibri" w:cs="Calibri"/>
                <w:sz w:val="28"/>
                <w:szCs w:val="28"/>
              </w:rPr>
              <w:t>ay</w:t>
            </w:r>
            <w:r w:rsidR="0053587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6D1293" w:rsidR="002834A8">
              <w:rPr>
                <w:rFonts w:ascii="Calibri" w:hAnsi="Calibri" w:cs="Calibri"/>
                <w:sz w:val="28"/>
                <w:szCs w:val="28"/>
              </w:rPr>
              <w:t>2</w:t>
            </w:r>
            <w:r w:rsidR="002834A8">
              <w:rPr>
                <w:rFonts w:ascii="Calibri" w:hAnsi="Calibri" w:cs="Calibri"/>
                <w:sz w:val="28"/>
                <w:szCs w:val="28"/>
              </w:rPr>
              <w:t xml:space="preserve"> Plan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2A5590" w:rsidP="002D32B2" w:rsidRDefault="00482436" w14:paraId="19C3ADCF" w14:textId="5DCCA65C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2A5590" w:rsidP="002D32B2" w:rsidRDefault="00482436" w14:paraId="02EF90C8" w14:textId="76337E0D">
            <w:r>
              <w:t>Denny</w:t>
            </w:r>
          </w:p>
        </w:tc>
      </w:tr>
      <w:tr w:rsidR="37491E73" w:rsidTr="37491E73" w14:paraId="263D856F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7BD50FB3" w14:textId="672DE975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320DDD2B" w14:textId="6B99EF3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1EA917F1" w14:textId="608A7EB0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37491E73" w:rsidP="37491E73" w:rsidRDefault="37491E73" w14:paraId="2ECFF23D" w14:textId="528CC0D1">
            <w:pPr>
              <w:pStyle w:val="Normal"/>
              <w:rPr>
                <w:rFonts w:ascii="Calibri" w:hAnsi="Calibri" w:cs="Calibri"/>
                <w:sz w:val="32"/>
                <w:szCs w:val="32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***DINNER &amp; Team Fun Activities*** </w:t>
            </w:r>
          </w:p>
          <w:p w:rsidR="37491E73" w:rsidP="37491E73" w:rsidRDefault="37491E73" w14:paraId="3E2E1C9D" w14:textId="11131C50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78CEAA1C" w14:textId="07B6616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3AC8C8E3" w14:textId="3DEBBF96">
            <w:pPr>
              <w:pStyle w:val="Normal"/>
            </w:pPr>
          </w:p>
        </w:tc>
      </w:tr>
      <w:tr w:rsidRPr="00D0550B" w:rsidR="002A5590" w:rsidTr="37491E73" w14:paraId="7F31AECC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1F52E0" w:rsidR="002A5590" w:rsidP="18EB36F6" w:rsidRDefault="18EB36F6" w14:paraId="6840B005" w14:textId="552C25FE">
            <w:pPr>
              <w:rPr>
                <w:highlight w:val="green"/>
              </w:rPr>
            </w:pPr>
            <w:r w:rsidRPr="18EB36F6">
              <w:rPr>
                <w:highlight w:val="green"/>
              </w:rPr>
              <w:t>15</w:t>
            </w:r>
            <w:r w:rsidRPr="18EB36F6">
              <w:rPr>
                <w:highlight w:val="green"/>
                <w:vertAlign w:val="superscript"/>
              </w:rPr>
              <w:t>th</w:t>
            </w:r>
            <w:r w:rsidRPr="18EB36F6">
              <w:rPr>
                <w:highlight w:val="green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1F52E0" w:rsidR="002A5590" w:rsidP="37491E73" w:rsidRDefault="001F43A2" w14:paraId="14AD908D" w14:textId="4158EF7F">
            <w:pPr>
              <w:rPr>
                <w:highlight w:val="green"/>
              </w:rPr>
            </w:pPr>
            <w:r w:rsidRPr="37491E73" w:rsidR="37491E73">
              <w:rPr>
                <w:highlight w:val="green"/>
              </w:rPr>
              <w:t>9</w:t>
            </w:r>
            <w:r w:rsidRPr="37491E73" w:rsidR="37491E73">
              <w:rPr>
                <w:highlight w:val="green"/>
              </w:rPr>
              <w:t>:00AM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1F52E0" w:rsidR="002A5590" w:rsidP="37491E73" w:rsidRDefault="00D74D45" w14:paraId="618F37CE" w14:textId="28DECEA5">
            <w:pPr>
              <w:rPr>
                <w:rFonts w:ascii="Calibri" w:hAnsi="Calibri" w:cs="Calibri"/>
                <w:sz w:val="22"/>
                <w:szCs w:val="22"/>
                <w:highlight w:val="green"/>
              </w:rPr>
            </w:pPr>
            <w:r w:rsidRPr="37491E73" w:rsidR="37491E73">
              <w:rPr>
                <w:rFonts w:ascii="Calibri" w:hAnsi="Calibri" w:cs="Calibri"/>
                <w:sz w:val="22"/>
                <w:szCs w:val="22"/>
                <w:highlight w:val="green"/>
              </w:rPr>
              <w:t xml:space="preserve">        </w:t>
            </w:r>
            <w:r w:rsidRPr="37491E73" w:rsidR="37491E73">
              <w:rPr>
                <w:rFonts w:ascii="Calibri" w:hAnsi="Calibri" w:cs="Calibri"/>
                <w:sz w:val="28"/>
                <w:szCs w:val="28"/>
                <w:highlight w:val="green"/>
              </w:rPr>
              <w:t>Welcome to Day</w:t>
            </w:r>
            <w:r w:rsidRPr="37491E73" w:rsidR="37491E73">
              <w:rPr>
                <w:rFonts w:ascii="Calibri" w:hAnsi="Calibri" w:cs="Calibri"/>
                <w:sz w:val="28"/>
                <w:szCs w:val="28"/>
                <w:highlight w:val="green"/>
              </w:rPr>
              <w:t>2:</w:t>
            </w:r>
            <w:r w:rsidRPr="37491E73" w:rsidR="37491E73">
              <w:rPr>
                <w:rFonts w:ascii="Calibri" w:hAnsi="Calibri" w:cs="Calibri"/>
                <w:sz w:val="28"/>
                <w:szCs w:val="28"/>
                <w:highlight w:val="green"/>
              </w:rPr>
              <w:t xml:space="preserve"> Agenda of day2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1F52E0" w:rsidR="002A5590" w:rsidP="002D32B2" w:rsidRDefault="00482436" w14:paraId="4E5CB7B8" w14:textId="5E50D372">
            <w:pPr>
              <w:rPr>
                <w:highlight w:val="green"/>
              </w:rPr>
            </w:pPr>
            <w:r w:rsidRPr="001F52E0">
              <w:rPr>
                <w:highlight w:val="green"/>
              </w:rP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1F52E0" w:rsidR="002A5590" w:rsidP="002D32B2" w:rsidRDefault="00974D53" w14:paraId="5600FE89" w14:textId="2027E4A5">
            <w:pPr>
              <w:rPr>
                <w:highlight w:val="green"/>
              </w:rPr>
            </w:pPr>
            <w:r w:rsidRPr="001F52E0">
              <w:rPr>
                <w:highlight w:val="green"/>
              </w:rPr>
              <w:t>Denny</w:t>
            </w:r>
          </w:p>
        </w:tc>
      </w:tr>
      <w:tr w:rsidRPr="00D0550B" w:rsidR="00A87F89" w:rsidTr="37491E73" w14:paraId="74010FAC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4294CEF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950FEC" w14:paraId="189D25FD" w14:textId="11CB1781">
            <w:r w:rsidR="37491E73">
              <w:rPr/>
              <w:t>9</w:t>
            </w:r>
            <w:r w:rsidR="37491E73">
              <w:rPr/>
              <w:t>:</w:t>
            </w:r>
            <w:r w:rsidR="37491E73">
              <w:rPr/>
              <w:t>05</w:t>
            </w:r>
            <w:r w:rsidR="37491E73">
              <w:rPr/>
              <w:t>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021E2" w:rsidR="00A87F89" w:rsidP="002D32B2" w:rsidRDefault="00A87F89" w14:paraId="6665AEBC" w14:textId="77777777">
            <w:pPr>
              <w:rPr>
                <w:rFonts w:ascii="Calibri" w:hAnsi="Calibri" w:cs="Calibri"/>
                <w:sz w:val="28"/>
                <w:szCs w:val="22"/>
              </w:rPr>
            </w:pPr>
            <w:r w:rsidRPr="009021E2">
              <w:rPr>
                <w:rFonts w:ascii="Calibri" w:hAnsi="Calibri" w:cs="Calibri"/>
                <w:sz w:val="28"/>
                <w:szCs w:val="22"/>
              </w:rPr>
              <w:t>Review roles and responsibilities – App DBA Vs OPS DBA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59E2C877" w14:textId="3CB31E8E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A87F89" w14:paraId="155851CE" w14:textId="447F1203">
            <w:r>
              <w:t>Leads</w:t>
            </w:r>
          </w:p>
        </w:tc>
      </w:tr>
      <w:tr w:rsidRPr="00D0550B" w:rsidR="00A87F89" w:rsidTr="37491E73" w14:paraId="17EA64B1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4DB069D8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B66436" w14:paraId="1376A2E3" w14:textId="154548D9">
            <w:r w:rsidR="37491E73">
              <w:rPr/>
              <w:t>9</w:t>
            </w:r>
            <w:r w:rsidR="37491E73">
              <w:rPr/>
              <w:t>:45AM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021E2" w:rsidR="00A87F89" w:rsidP="002D32B2" w:rsidRDefault="00A87F89" w14:paraId="48DB2026" w14:textId="77777777">
            <w:pPr>
              <w:rPr>
                <w:rFonts w:ascii="Calibri" w:hAnsi="Calibri" w:cs="Calibri"/>
                <w:sz w:val="28"/>
                <w:szCs w:val="22"/>
              </w:rPr>
            </w:pPr>
            <w:r w:rsidRPr="009021E2">
              <w:rPr>
                <w:rFonts w:ascii="Calibri" w:hAnsi="Calibri" w:cs="Calibri"/>
                <w:sz w:val="28"/>
                <w:szCs w:val="22"/>
              </w:rPr>
              <w:t>Managing Critical and Sev1 Issues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6C7D2AC9" w14:textId="7DA59458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A87F89" w14:paraId="6BF2C46A" w14:textId="2126E71E">
            <w:r>
              <w:t>Leads</w:t>
            </w:r>
          </w:p>
        </w:tc>
      </w:tr>
      <w:tr w:rsidR="37491E73" w:rsidTr="37491E73" w14:paraId="154C3EF3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62A37EBF" w14:textId="21B7C1AD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1A056E8C" w14:textId="48A5C42B">
            <w:pPr>
              <w:pStyle w:val="Normal"/>
            </w:pPr>
            <w:r w:rsidR="37491E73">
              <w:rPr/>
              <w:t>10:30AM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694D8F65" w14:textId="65BF8EA5">
            <w:pPr>
              <w:pStyle w:val="Normal"/>
              <w:rPr>
                <w:rFonts w:ascii="Calibri" w:hAnsi="Calibri" w:cs="Calibri"/>
                <w:sz w:val="28"/>
                <w:szCs w:val="28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Release Train / Quality Assurance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531F31BD" w14:textId="41D19C5C">
            <w:pPr>
              <w:pStyle w:val="Normal"/>
            </w:pPr>
            <w:r w:rsidR="37491E73">
              <w:rPr/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37491E73" w:rsidP="37491E73" w:rsidRDefault="37491E73" w14:paraId="0E8AC5D8" w14:textId="2FD63304">
            <w:pPr>
              <w:pStyle w:val="Normal"/>
            </w:pPr>
            <w:r w:rsidR="37491E73">
              <w:rPr/>
              <w:t>Daniel</w:t>
            </w:r>
          </w:p>
        </w:tc>
      </w:tr>
      <w:tr w:rsidRPr="00D0550B" w:rsidR="00A87F89" w:rsidTr="37491E73" w14:paraId="22F5F255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3FF8CCA2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9925F2" w14:paraId="27E3832E" w14:textId="202FFFC6">
            <w:r w:rsidR="37491E73">
              <w:rPr/>
              <w:t>11:</w:t>
            </w:r>
            <w:r w:rsidR="37491E73">
              <w:rPr/>
              <w:t>15</w:t>
            </w:r>
            <w:r w:rsidR="37491E73">
              <w:rPr/>
              <w:t>AM</w:t>
            </w:r>
          </w:p>
        </w:tc>
        <w:sdt>
          <w:sdtPr>
            <w:rPr>
              <w:rFonts w:ascii="Calibri" w:hAnsi="Calibri" w:cs="Calibri"/>
              <w:sz w:val="28"/>
              <w:szCs w:val="22"/>
            </w:rPr>
            <w:alias w:val="Enter item here:"/>
            <w:tag w:val="Enter item here:"/>
            <w:id w:val="-954335952"/>
            <w:placeholder>
              <w:docPart w:val="5F20474224E84D43B24FD357013768DF"/>
            </w:placeholder>
            <w:temporary/>
            <w:showingPlcHdr/>
            <w15:appearance w15:val="hidden"/>
          </w:sdtPr>
          <w:sdtEndPr/>
          <w:sdtContent>
            <w:tc>
              <w:tcPr>
                <w:tcW w:w="4810" w:type="dxa"/>
                <w:tcBorders>
                  <w:top w:val="single" w:color="44546A" w:themeColor="text2" w:sz="2" w:space="0"/>
                  <w:bottom w:val="single" w:color="44546A" w:themeColor="text2" w:sz="2" w:space="0"/>
                </w:tcBorders>
                <w:vAlign w:val="center"/>
              </w:tcPr>
              <w:p w:rsidRPr="009021E2" w:rsidR="00A87F89" w:rsidP="002D32B2" w:rsidRDefault="00A87F89" w14:paraId="0CA2AFA9" w14:textId="77777777">
                <w:pPr>
                  <w:rPr>
                    <w:rFonts w:ascii="Calibri" w:hAnsi="Calibri" w:cs="Calibri"/>
                    <w:sz w:val="28"/>
                    <w:szCs w:val="22"/>
                  </w:rPr>
                </w:pPr>
                <w:r w:rsidRPr="009021E2">
                  <w:rPr>
                    <w:rFonts w:ascii="Calibri" w:hAnsi="Calibri" w:cs="Calibri"/>
                    <w:sz w:val="28"/>
                    <w:szCs w:val="22"/>
                  </w:rPr>
                  <w:t>Break</w:t>
                </w:r>
              </w:p>
            </w:tc>
          </w:sdtContent>
        </w:sdt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7A22B91F" w14:paraId="7607EB03" w14:textId="346890D1">
            <w:r>
              <w:t xml:space="preserve"> Team(s)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7A22B91F" w14:paraId="5E8FC1E8" w14:textId="68661397">
            <w:r>
              <w:t xml:space="preserve">Team Lead </w:t>
            </w:r>
          </w:p>
        </w:tc>
      </w:tr>
      <w:tr w:rsidRPr="00D0550B" w:rsidR="00A87F89" w:rsidTr="37491E73" w14:paraId="3A5A670C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6F05D36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104A16" w14:paraId="72335B52" w14:textId="4F5FE74B">
            <w:r w:rsidR="37491E73">
              <w:rPr/>
              <w:t>11:</w:t>
            </w:r>
            <w:r w:rsidR="37491E73">
              <w:rPr/>
              <w:t>30</w:t>
            </w:r>
            <w:r w:rsidR="37491E73">
              <w:rPr/>
              <w:t>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021E2" w:rsidR="00A87F89" w:rsidP="37491E73" w:rsidRDefault="00A87F89" w14:paraId="22AECD4F" w14:textId="3C8E04DB">
            <w:pPr>
              <w:rPr>
                <w:rFonts w:ascii="Calibri" w:hAnsi="Calibri" w:cs="Calibri"/>
                <w:sz w:val="28"/>
                <w:szCs w:val="28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>Security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>Audit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 – Expectations/Changes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A87F89" w:rsidP="002D32B2" w:rsidRDefault="00A87F89" w14:paraId="103DA9D5" w14:textId="07AF86A6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A87F89" w:rsidP="002D32B2" w:rsidRDefault="00A87F89" w14:paraId="101D05B8" w14:textId="2EE7DE08">
            <w:r>
              <w:t>Jeremiah</w:t>
            </w:r>
          </w:p>
        </w:tc>
      </w:tr>
      <w:tr w:rsidRPr="00D0550B" w:rsidR="00EA3FF6" w:rsidTr="37491E73" w14:paraId="4DF2134F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EA3FF6" w:rsidP="002D32B2" w:rsidRDefault="00EA3FF6" w14:paraId="16B25610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EA3FF6" w:rsidP="002D32B2" w:rsidRDefault="00A1379C" w14:paraId="529C5C9B" w14:textId="4F211DF6">
            <w:r>
              <w:t>12:30PM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9021E2" w:rsidR="00EA3FF6" w:rsidP="002D32B2" w:rsidRDefault="001F1954" w14:paraId="53999A5F" w14:textId="1CCA72ED">
            <w:pPr>
              <w:rPr>
                <w:rFonts w:ascii="Calibri" w:hAnsi="Calibri" w:cs="Calibri"/>
                <w:sz w:val="28"/>
                <w:szCs w:val="22"/>
              </w:rPr>
            </w:pPr>
            <w:r w:rsidRPr="009021E2">
              <w:rPr>
                <w:rFonts w:ascii="Calibri" w:hAnsi="Calibri" w:cs="Calibri"/>
                <w:sz w:val="28"/>
                <w:szCs w:val="22"/>
              </w:rPr>
              <w:t xml:space="preserve">Lunch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EA3FF6" w:rsidP="002D32B2" w:rsidRDefault="00EA3FF6" w14:paraId="46C41636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EA3FF6" w:rsidP="002D32B2" w:rsidRDefault="00EA3FF6" w14:paraId="6B94FE71" w14:textId="77777777"/>
        </w:tc>
      </w:tr>
      <w:tr w:rsidRPr="00D0550B" w:rsidR="003E3886" w:rsidTr="37491E73" w14:paraId="7BD3A8D4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68B8FB23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1B876CF2" w14:textId="36A44570">
            <w:r>
              <w:t>2:00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126EE9" w:rsidR="003E3886" w:rsidP="003E3886" w:rsidRDefault="003E3886" w14:paraId="5708AA76" w14:textId="77777777">
            <w:pPr>
              <w:rPr>
                <w:rFonts w:ascii="Calibri" w:hAnsi="Calibri" w:cs="Calibri"/>
                <w:sz w:val="28"/>
                <w:szCs w:val="22"/>
              </w:rPr>
            </w:pPr>
            <w:r w:rsidRPr="00126EE9">
              <w:rPr>
                <w:rFonts w:ascii="Calibri" w:hAnsi="Calibri" w:cs="Calibri"/>
                <w:sz w:val="28"/>
                <w:szCs w:val="22"/>
              </w:rPr>
              <w:t>Review the current landscape</w:t>
            </w:r>
          </w:p>
          <w:p w:rsidRPr="00126EE9" w:rsidR="003E3886" w:rsidP="003E3886" w:rsidRDefault="003E3886" w14:paraId="0280435E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8"/>
                <w:szCs w:val="22"/>
              </w:rPr>
            </w:pPr>
            <w:r w:rsidRPr="00126EE9">
              <w:rPr>
                <w:rFonts w:ascii="Calibri" w:hAnsi="Calibri" w:cs="Calibri"/>
                <w:sz w:val="22"/>
                <w:szCs w:val="22"/>
              </w:rPr>
              <w:t>MMS</w:t>
            </w:r>
          </w:p>
          <w:p w:rsidRPr="00971C71" w:rsidR="003E3886" w:rsidP="003E3886" w:rsidRDefault="003E3886" w14:paraId="0DA5201A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Security</w:t>
            </w:r>
          </w:p>
          <w:p w:rsidRPr="00971C71" w:rsidR="003E3886" w:rsidP="003E3886" w:rsidRDefault="003E3886" w14:paraId="12CD4CB5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:rsidRPr="00971C71" w:rsidR="003E3886" w:rsidP="003E3886" w:rsidRDefault="003E3886" w14:paraId="69047C44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Generics</w:t>
            </w:r>
          </w:p>
          <w:p w:rsidRPr="00971C71" w:rsidR="003E3886" w:rsidP="003E3886" w:rsidRDefault="003E3886" w14:paraId="6C20259A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Supply Chain</w:t>
            </w:r>
          </w:p>
          <w:p w:rsidRPr="00971C71" w:rsidR="003E3886" w:rsidP="003E3886" w:rsidRDefault="003E3886" w14:paraId="284F6A2D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DR/Sunset</w:t>
            </w:r>
          </w:p>
          <w:p w:rsidRPr="00971C71" w:rsidR="003E3886" w:rsidP="003E3886" w:rsidRDefault="003E3886" w14:paraId="09A9031D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Cloud Adoption</w:t>
            </w:r>
          </w:p>
          <w:p w:rsidRPr="00971C71" w:rsidR="003E3886" w:rsidP="003E3886" w:rsidRDefault="003E3886" w14:paraId="33E91CF1" w14:textId="7777777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:rsidRPr="00E65102" w:rsidR="003E3886" w:rsidP="37491E73" w:rsidRDefault="003E3886" w14:paraId="356B43BA" w14:textId="01E9EDFB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37491E73" w:rsidR="37491E73">
              <w:rPr>
                <w:rFonts w:ascii="Calibri" w:hAnsi="Calibri" w:cs="Calibri"/>
                <w:sz w:val="22"/>
                <w:szCs w:val="22"/>
              </w:rPr>
              <w:t>New Technologies Architecture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6F11F8CE" w14:textId="00AFC017">
            <w:r>
              <w:t xml:space="preserve">Everyone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1F82E68E" w14:textId="7168E23B">
            <w:r>
              <w:t xml:space="preserve"> Team Lead</w:t>
            </w:r>
          </w:p>
        </w:tc>
      </w:tr>
      <w:tr w:rsidRPr="00D0550B" w:rsidR="003E3886" w:rsidTr="37491E73" w14:paraId="7961CBB2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1F0480E8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0AD20A91" w14:textId="5FBBF442">
            <w:r>
              <w:t>4:00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E65102" w:rsidR="003E3886" w:rsidP="003E3886" w:rsidRDefault="003E3886" w14:paraId="36EC1EB0" w14:textId="489672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  Break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1B6220C1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1E8F4549" w14:textId="77777777"/>
        </w:tc>
      </w:tr>
      <w:tr w:rsidRPr="00D0550B" w:rsidR="00915302" w:rsidTr="37491E73" w14:paraId="37C29C55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15302" w:rsidP="00915302" w:rsidRDefault="00915302" w14:paraId="5A182B51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15302" w:rsidP="00915302" w:rsidRDefault="00915302" w14:paraId="6C42A601" w14:textId="346DAECF">
            <w:r w:rsidR="37491E73">
              <w:rPr/>
              <w:t>4:15</w:t>
            </w:r>
            <w:r w:rsidR="37491E73">
              <w:rPr/>
              <w:t>PM</w:t>
            </w:r>
            <w:r w:rsidR="37491E73">
              <w:rPr/>
              <w:t xml:space="preserve">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E65102" w:rsidR="00915302" w:rsidP="37491E73" w:rsidRDefault="00915302" w14:paraId="53E75D90" w14:textId="51EEB5A1">
            <w:pPr>
              <w:rPr>
                <w:rFonts w:ascii="Calibri" w:hAnsi="Calibri" w:cs="Calibri"/>
                <w:sz w:val="22"/>
                <w:szCs w:val="22"/>
              </w:rPr>
            </w:pPr>
            <w:r w:rsidRPr="37491E73" w:rsidR="37491E73">
              <w:rPr>
                <w:rFonts w:ascii="Calibri" w:hAnsi="Calibri" w:cs="Calibri"/>
                <w:sz w:val="28"/>
                <w:szCs w:val="28"/>
              </w:rPr>
              <w:t xml:space="preserve">    Team - Breakaway sessions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15302" w:rsidP="00915302" w:rsidRDefault="00915302" w14:paraId="6DFD380C" w14:textId="024B0282">
            <w:r>
              <w:rPr>
                <w:sz w:val="28"/>
                <w:szCs w:val="28"/>
              </w:rPr>
              <w:t>Team(s)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15302" w:rsidP="00915302" w:rsidRDefault="00915302" w14:paraId="265C234A" w14:textId="6578D0AE">
            <w:r>
              <w:t>Team Leads</w:t>
            </w:r>
          </w:p>
        </w:tc>
      </w:tr>
      <w:tr w:rsidRPr="00D0550B" w:rsidR="003E3886" w:rsidTr="37491E73" w14:paraId="40E981B5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3FF44989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19B5F2C0" w14:textId="688B6470">
            <w:r>
              <w:t>4:</w:t>
            </w:r>
            <w:r w:rsidR="00915302">
              <w:t>45</w:t>
            </w:r>
            <w:r>
              <w:t xml:space="preserve">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E65102" w:rsidR="003E3886" w:rsidP="37491E73" w:rsidRDefault="003E3886" w14:paraId="742E6B64" w14:textId="29190CAD">
            <w:pPr>
              <w:rPr>
                <w:rFonts w:ascii="Calibri" w:hAnsi="Calibri" w:cs="Calibri"/>
                <w:sz w:val="22"/>
                <w:szCs w:val="22"/>
              </w:rPr>
            </w:pPr>
            <w:r w:rsidRPr="37491E73" w:rsidR="37491E73"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Pr="37491E73" w:rsidR="37491E73">
              <w:rPr>
                <w:rFonts w:ascii="Calibri" w:hAnsi="Calibri" w:cs="Calibri"/>
                <w:sz w:val="28"/>
                <w:szCs w:val="28"/>
              </w:rPr>
              <w:t>Closing remarks, Review Day 3 Plan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33DACBA6" w14:textId="71EBB504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3E3886" w:rsidP="003E3886" w:rsidRDefault="003E3886" w14:paraId="6BC35D91" w14:textId="7A8C4AC4">
            <w:r>
              <w:t>Denny</w:t>
            </w:r>
          </w:p>
        </w:tc>
      </w:tr>
      <w:tr w:rsidRPr="00D0550B" w:rsidR="006B2B08" w:rsidTr="37491E73" w14:paraId="2BA7AECD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6B2B08" w:rsidP="003E3886" w:rsidRDefault="006B2B08" w14:paraId="55285B1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6B2B08" w:rsidP="003E3886" w:rsidRDefault="006B2B08" w14:paraId="083C3218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3E3886" w:rsidRDefault="00FF4672" w14:paraId="2F515EF8" w14:textId="77777777">
            <w:pPr>
              <w:rPr>
                <w:rFonts w:ascii="Calibri" w:hAnsi="Calibri" w:cs="Calibri"/>
                <w:sz w:val="32"/>
                <w:szCs w:val="22"/>
              </w:rPr>
            </w:pPr>
            <w:r w:rsidRPr="00FF4672">
              <w:rPr>
                <w:rFonts w:ascii="Calibri" w:hAnsi="Calibri" w:cs="Calibri"/>
                <w:sz w:val="32"/>
                <w:szCs w:val="22"/>
              </w:rPr>
              <w:t xml:space="preserve">      </w:t>
            </w:r>
          </w:p>
          <w:p w:rsidR="006B2B08" w:rsidP="003E3886" w:rsidRDefault="00FF4672" w14:paraId="085A6BEF" w14:textId="546474D2">
            <w:pPr>
              <w:rPr>
                <w:rFonts w:ascii="Calibri" w:hAnsi="Calibri" w:cs="Calibri"/>
                <w:sz w:val="22"/>
                <w:szCs w:val="22"/>
              </w:rPr>
            </w:pPr>
            <w:r w:rsidRPr="00FF4672">
              <w:rPr>
                <w:rFonts w:ascii="Calibri" w:hAnsi="Calibri" w:cs="Calibri"/>
                <w:sz w:val="32"/>
                <w:szCs w:val="22"/>
              </w:rPr>
              <w:t xml:space="preserve"> Team Building activities</w:t>
            </w:r>
            <w:r w:rsidR="006020D9">
              <w:rPr>
                <w:rFonts w:ascii="Calibri" w:hAnsi="Calibri" w:cs="Calibri"/>
                <w:sz w:val="32"/>
                <w:szCs w:val="22"/>
              </w:rPr>
              <w:t xml:space="preserve"> /Dinner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6B2B08" w:rsidP="003E3886" w:rsidRDefault="006B2B08" w14:paraId="0FEB5F8F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6B2B08" w:rsidP="003E3886" w:rsidRDefault="006B2B08" w14:paraId="53BD991C" w14:textId="77777777"/>
        </w:tc>
      </w:tr>
      <w:tr w:rsidRPr="00D0550B" w:rsidR="00B66E71" w:rsidTr="37491E73" w14:paraId="77956DFE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757203" w:rsidR="00B66E71" w:rsidP="18EB36F6" w:rsidRDefault="18EB36F6" w14:paraId="452B5ED5" w14:textId="510BC1D4">
            <w:pPr>
              <w:rPr>
                <w:highlight w:val="green"/>
              </w:rPr>
            </w:pPr>
            <w:r w:rsidRPr="18EB36F6">
              <w:rPr>
                <w:highlight w:val="green"/>
              </w:rPr>
              <w:lastRenderedPageBreak/>
              <w:t xml:space="preserve"> 16th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757203" w:rsidR="00B66E71" w:rsidP="00990A55" w:rsidRDefault="00490883" w14:paraId="2BE1F20A" w14:textId="1B428BEE">
            <w:pPr>
              <w:rPr>
                <w:highlight w:val="green"/>
              </w:rPr>
            </w:pPr>
            <w:r w:rsidRPr="00757203">
              <w:rPr>
                <w:highlight w:val="green"/>
              </w:rPr>
              <w:t>10:00AM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757203" w:rsidR="00B66E71" w:rsidP="00990A55" w:rsidRDefault="00490883" w14:paraId="160F2940" w14:textId="37F9B88B">
            <w:pPr>
              <w:rPr>
                <w:rFonts w:ascii="Calibri" w:hAnsi="Calibri" w:cs="Calibri"/>
                <w:sz w:val="28"/>
                <w:szCs w:val="22"/>
                <w:highlight w:val="green"/>
              </w:rPr>
            </w:pPr>
            <w:r w:rsidRPr="00757203">
              <w:rPr>
                <w:rFonts w:ascii="Calibri" w:hAnsi="Calibri" w:cs="Calibri"/>
                <w:sz w:val="28"/>
                <w:szCs w:val="22"/>
                <w:highlight w:val="green"/>
              </w:rPr>
              <w:t xml:space="preserve"> Welcome to Day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757203" w:rsidR="00B66E71" w:rsidP="00990A55" w:rsidRDefault="00490883" w14:paraId="5EAE37E4" w14:textId="60FC0EA3">
            <w:pPr>
              <w:rPr>
                <w:highlight w:val="green"/>
              </w:rPr>
            </w:pPr>
            <w:r w:rsidRPr="00757203">
              <w:rPr>
                <w:highlight w:val="green"/>
              </w:rPr>
              <w:t xml:space="preserve">Everyone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757203" w:rsidR="00B66E71" w:rsidP="00990A55" w:rsidRDefault="007D1A15" w14:paraId="5CA31625" w14:textId="660BAC8D">
            <w:pPr>
              <w:rPr>
                <w:highlight w:val="green"/>
              </w:rPr>
            </w:pPr>
            <w:r w:rsidRPr="00757203">
              <w:rPr>
                <w:highlight w:val="green"/>
              </w:rPr>
              <w:t>Denny</w:t>
            </w:r>
          </w:p>
        </w:tc>
      </w:tr>
      <w:tr w:rsidRPr="00D0550B" w:rsidR="00990A55" w:rsidTr="37491E73" w14:paraId="624F716E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7EE3D0CF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990A55" w:rsidP="00990A55" w:rsidRDefault="0062508F" w14:paraId="6081A7FB" w14:textId="3C25D1E0">
            <w:r>
              <w:t>10:15AM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00990A55" w:rsidRDefault="00990A55" w14:paraId="45E5DF51" w14:textId="77777777">
            <w:pPr>
              <w:rPr>
                <w:rFonts w:ascii="Calibri" w:hAnsi="Calibri" w:cs="Calibri"/>
                <w:sz w:val="28"/>
                <w:szCs w:val="22"/>
              </w:rPr>
            </w:pPr>
            <w:r w:rsidRPr="0042551D">
              <w:rPr>
                <w:rFonts w:ascii="Calibri" w:hAnsi="Calibri" w:cs="Calibri"/>
                <w:sz w:val="28"/>
                <w:szCs w:val="22"/>
              </w:rPr>
              <w:t>Expectations around Customer Engagement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216123" w14:paraId="4039F8CC" w14:textId="2650CF0B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990A55" w:rsidP="00990A55" w:rsidRDefault="00990A55" w14:paraId="54EA21B5" w14:textId="19FAA934">
            <w:r>
              <w:t>Denny</w:t>
            </w:r>
          </w:p>
        </w:tc>
      </w:tr>
      <w:tr w:rsidRPr="00D0550B" w:rsidR="00990A55" w:rsidTr="37491E73" w14:paraId="2ABD5410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4646DE98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990A55" w:rsidP="00990A55" w:rsidRDefault="00216123" w14:paraId="352FCFC6" w14:textId="0523ACD8">
            <w:r>
              <w:t>11:00AM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00990A55" w:rsidRDefault="00990A55" w14:paraId="25E7A7C2" w14:textId="77777777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Public Cloud – Review readiness and roadmap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2C825BF9" w14:textId="23D2E935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D0550B" w:rsidR="00990A55" w:rsidP="00990A55" w:rsidRDefault="00990A55" w14:paraId="1F3E3123" w14:textId="4EABB66D">
            <w:r>
              <w:t>Eanen</w:t>
            </w:r>
          </w:p>
        </w:tc>
      </w:tr>
      <w:tr w:rsidRPr="00D0550B" w:rsidR="00990A55" w:rsidTr="37491E73" w14:paraId="1D85FF8C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07A6DAEF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586913" w14:paraId="5A39BBE3" w14:textId="4BEF14CD">
            <w:r>
              <w:t>11:30AM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00990A55" w:rsidRDefault="00990A55" w14:paraId="33C574E4" w14:textId="77777777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 xml:space="preserve">Project </w:t>
            </w:r>
            <w:proofErr w:type="spellStart"/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SuperCluster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4FC0CCB9" w14:textId="53EFCF20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138C4DEE" w14:textId="145D0621">
            <w:r>
              <w:t>Jeremiah</w:t>
            </w:r>
          </w:p>
        </w:tc>
      </w:tr>
      <w:tr w:rsidRPr="00D0550B" w:rsidR="00990A55" w:rsidTr="37491E73" w14:paraId="6D7CA549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6054C82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586913" w14:paraId="41C8F396" w14:textId="7752005A">
            <w:r>
              <w:t>12:00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00990A55" w:rsidRDefault="00990A55" w14:paraId="6C509178" w14:textId="77777777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Project Sunset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442E4AE4" w14:textId="764BED21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5E9CF88F" w14:textId="7ED81F1B">
            <w:r>
              <w:t>Tim</w:t>
            </w:r>
          </w:p>
        </w:tc>
      </w:tr>
      <w:tr w:rsidRPr="00D0550B" w:rsidR="00990A55" w:rsidTr="37491E73" w14:paraId="54D4D7DF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3FA5C7CD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24A34" w14:paraId="72A3D3EC" w14:textId="60BDCB12">
            <w:r>
              <w:t>12:30</w:t>
            </w:r>
            <w:r w:rsidR="00403CFC">
              <w:t>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18EB36F6" w:rsidRDefault="18EB36F6" w14:paraId="41645520" w14:textId="1DC4090F">
            <w:pPr>
              <w:rPr>
                <w:rFonts w:ascii="Calibri" w:hAnsi="Calibri" w:cs="Calibri"/>
                <w:sz w:val="28"/>
                <w:szCs w:val="28"/>
              </w:rPr>
            </w:pPr>
            <w:r w:rsidRPr="18EB36F6">
              <w:rPr>
                <w:rFonts w:ascii="Calibri" w:hAnsi="Calibri" w:cs="Calibri"/>
                <w:sz w:val="28"/>
                <w:szCs w:val="28"/>
              </w:rPr>
              <w:t>Automation / Open Source (Demo/KT)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293EBFDB" w14:textId="4090252F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5C1C9A60" w14:textId="66E2E381">
            <w:r>
              <w:t>Eanen</w:t>
            </w:r>
          </w:p>
        </w:tc>
      </w:tr>
      <w:tr w:rsidRPr="00D0550B" w:rsidR="00556586" w:rsidTr="37491E73" w14:paraId="5F82009C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556586" w:rsidP="00990A55" w:rsidRDefault="00556586" w14:paraId="363886E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556586" w:rsidP="00990A55" w:rsidRDefault="00B55D68" w14:paraId="319D2078" w14:textId="7C3F5EB5">
            <w:r>
              <w:t>1:00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556586" w:rsidP="00990A55" w:rsidRDefault="00B55D68" w14:paraId="73F3646C" w14:textId="3CCF2A58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>
              <w:rPr>
                <w:rFonts w:ascii="Calibri" w:hAnsi="Calibri" w:cs="Calibri"/>
                <w:color w:val="000000"/>
                <w:sz w:val="28"/>
                <w:szCs w:val="22"/>
              </w:rPr>
              <w:t xml:space="preserve"> Lunch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556586" w:rsidP="00990A55" w:rsidRDefault="00556586" w14:paraId="5B60725A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556586" w:rsidP="00990A55" w:rsidRDefault="00556586" w14:paraId="1E0FCEEC" w14:textId="77777777"/>
        </w:tc>
      </w:tr>
      <w:tr w:rsidRPr="00D0550B" w:rsidR="00990A55" w:rsidTr="37491E73" w14:paraId="4FF40FD2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2A1E949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C04132" w14:paraId="0D0B940D" w14:textId="0252BF5F">
            <w:r>
              <w:t>1:30</w:t>
            </w:r>
            <w:r w:rsidR="00403CFC">
              <w:t>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00990A55" w:rsidRDefault="00990A55" w14:paraId="4138937F" w14:textId="77777777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 xml:space="preserve">ISRM – Information Security and Risk Management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7AEA9E81" w14:textId="0BA47487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5FF0B86B" w14:textId="18406EE2">
            <w:r>
              <w:t>Jeremiah</w:t>
            </w:r>
          </w:p>
        </w:tc>
      </w:tr>
      <w:tr w:rsidRPr="00D0550B" w:rsidR="00990A55" w:rsidTr="37491E73" w14:paraId="4DB93119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231CE8B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403CFC" w14:paraId="0E27B00A" w14:textId="0316C4AD">
            <w:r>
              <w:t>2:00PM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00990A55" w:rsidRDefault="00990A55" w14:paraId="4ABC62F3" w14:textId="77777777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Dependency Workshop – Application dependency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5F1AF970" w14:textId="1F4EF56E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60061E4C" w14:textId="16E15F8A"/>
        </w:tc>
      </w:tr>
      <w:tr w:rsidRPr="00D0550B" w:rsidR="00990A55" w:rsidTr="37491E73" w14:paraId="2289973A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4ACC114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403CFC" w14:paraId="44EAFD9C" w14:textId="2C2F53F6">
            <w:r>
              <w:t>2:30PM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18EB36F6" w:rsidRDefault="18EB36F6" w14:paraId="06518B4A" w14:textId="620B27E0">
            <w:pPr>
              <w:rPr>
                <w:rFonts w:ascii="Calibri" w:hAnsi="Calibri" w:cs="Calibri"/>
                <w:sz w:val="28"/>
                <w:szCs w:val="28"/>
              </w:rPr>
            </w:pPr>
            <w:r w:rsidRPr="18EB36F6">
              <w:rPr>
                <w:rFonts w:ascii="Calibri" w:hAnsi="Calibri" w:cs="Calibri"/>
                <w:sz w:val="28"/>
                <w:szCs w:val="28"/>
              </w:rPr>
              <w:t>Issues, Risks and Challenges discussion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4B6D96A3" w14:textId="27902FAA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4B94D5A5" w14:textId="05C0AB05"/>
        </w:tc>
      </w:tr>
      <w:tr w:rsidRPr="00D0550B" w:rsidR="00990A55" w:rsidTr="37491E73" w14:paraId="3A9699D3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266B93E3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3E1802" w14:paraId="3DEEC669" w14:textId="33C8DDF4">
            <w:r>
              <w:t>3:00PM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Pr="0042551D" w:rsidR="00990A55" w:rsidP="00990A55" w:rsidRDefault="00990A55" w14:paraId="632F05AA" w14:textId="5CC51CE5">
            <w:pPr>
              <w:rPr>
                <w:rFonts w:ascii="Calibri" w:hAnsi="Calibri" w:eastAsia="Times New Roman" w:cs="Calibri"/>
                <w:sz w:val="28"/>
              </w:rPr>
            </w:pPr>
            <w:r w:rsidRPr="0042551D">
              <w:rPr>
                <w:rFonts w:ascii="Calibri" w:hAnsi="Calibri" w:eastAsia="Times New Roman" w:cs="Calibri"/>
                <w:sz w:val="28"/>
              </w:rPr>
              <w:t>GCP (Demo/KT)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41F5B655" w14:textId="5621D4CB">
            <w: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2" w:space="0"/>
            </w:tcBorders>
            <w:tcMar/>
            <w:vAlign w:val="center"/>
          </w:tcPr>
          <w:p w:rsidR="00990A55" w:rsidP="00990A55" w:rsidRDefault="00990A55" w14:paraId="39B3DCAB" w14:textId="40B6DAD3">
            <w:r>
              <w:t>Eanen</w:t>
            </w:r>
          </w:p>
        </w:tc>
      </w:tr>
      <w:tr w:rsidRPr="00D0550B" w:rsidR="00990A55" w:rsidTr="37491E73" w14:paraId="0AD24E41" w14:textId="77777777">
        <w:trPr>
          <w:trHeight w:val="36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color="44546A" w:themeColor="text2" w:sz="2" w:space="0"/>
              <w:bottom w:val="single" w:color="44546A" w:themeColor="text2" w:sz="18" w:space="0"/>
            </w:tcBorders>
            <w:tcMar/>
            <w:vAlign w:val="center"/>
          </w:tcPr>
          <w:p w:rsidR="00990A55" w:rsidP="00990A55" w:rsidRDefault="00990A55" w14:paraId="1364D8C3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44546A" w:themeColor="text2" w:sz="2" w:space="0"/>
              <w:bottom w:val="single" w:color="44546A" w:themeColor="text2" w:sz="18" w:space="0"/>
            </w:tcBorders>
            <w:tcMar/>
            <w:vAlign w:val="center"/>
          </w:tcPr>
          <w:p w:rsidR="00990A55" w:rsidP="00990A55" w:rsidRDefault="00990A55" w14:paraId="0A4715E0" w14:textId="1EA74DE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0" w:type="dxa"/>
            <w:tcBorders>
              <w:top w:val="single" w:color="44546A" w:themeColor="text2" w:sz="2" w:space="0"/>
              <w:bottom w:val="single" w:color="44546A" w:themeColor="text2" w:sz="18" w:space="0"/>
            </w:tcBorders>
            <w:tcMar/>
            <w:vAlign w:val="center"/>
          </w:tcPr>
          <w:p w:rsidRPr="0042551D" w:rsidR="00990A55" w:rsidP="18EB36F6" w:rsidRDefault="18EB36F6" w14:paraId="641EF835" w14:textId="2F90A30A">
            <w:pPr>
              <w:rPr>
                <w:rFonts w:ascii="Calibri" w:hAnsi="Calibri" w:cs="Calibri"/>
                <w:sz w:val="28"/>
                <w:szCs w:val="28"/>
              </w:rPr>
            </w:pPr>
            <w:r w:rsidRPr="18EB36F6">
              <w:rPr>
                <w:rFonts w:ascii="Calibri" w:hAnsi="Calibri" w:cs="Calibri"/>
                <w:sz w:val="28"/>
                <w:szCs w:val="28"/>
              </w:rPr>
              <w:t>Closing remarks –Thank You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18" w:space="0"/>
            </w:tcBorders>
            <w:tcMar/>
            <w:vAlign w:val="center"/>
          </w:tcPr>
          <w:p w:rsidR="00990A55" w:rsidP="00990A55" w:rsidRDefault="00990A55" w14:paraId="31E2CF81" w14:textId="4DBED5AB">
            <w:r>
              <w:t>Everyone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color="44546A" w:themeColor="text2" w:sz="2" w:space="0"/>
              <w:bottom w:val="single" w:color="44546A" w:themeColor="text2" w:sz="18" w:space="0"/>
            </w:tcBorders>
            <w:tcMar/>
            <w:vAlign w:val="center"/>
          </w:tcPr>
          <w:p w:rsidR="00990A55" w:rsidP="00990A55" w:rsidRDefault="00990A55" w14:paraId="1324EE2F" w14:textId="46E0608A">
            <w:r>
              <w:t>Denny</w:t>
            </w:r>
          </w:p>
        </w:tc>
      </w:tr>
    </w:tbl>
    <w:p w:rsidR="00CA6B4F" w:rsidP="00D0550B" w:rsidRDefault="002D32B2" w14:paraId="53128261" w14:textId="6AFA545F">
      <w:r>
        <w:br w:type="textWrapping" w:clear="all"/>
      </w:r>
    </w:p>
    <w:p w:rsidR="008352B0" w:rsidP="00D0550B" w:rsidRDefault="008352B0" w14:paraId="57F78048" w14:textId="4A06DC71">
      <w:r>
        <w:t>Cocktails (optional) – 13th</w:t>
      </w:r>
    </w:p>
    <w:p w:rsidR="005D4E12" w:rsidP="00D0550B" w:rsidRDefault="005D4E12" w14:paraId="57DD7205" w14:textId="7A4C30C2">
      <w:r>
        <w:t>Team Dinner – 14th</w:t>
      </w:r>
    </w:p>
    <w:p w:rsidR="006874D6" w:rsidP="00D0550B" w:rsidRDefault="006874D6" w14:paraId="5C0E3D4B" w14:textId="12A1DB50">
      <w:r>
        <w:t>Team Building Event – Pin Stack</w:t>
      </w:r>
      <w:r w:rsidR="005D4E12">
        <w:t xml:space="preserve"> (15</w:t>
      </w:r>
      <w:r w:rsidRPr="005D4E12" w:rsidR="005D4E12">
        <w:rPr>
          <w:vertAlign w:val="superscript"/>
        </w:rPr>
        <w:t>th</w:t>
      </w:r>
      <w:r w:rsidR="005D4E12">
        <w:t>)</w:t>
      </w:r>
    </w:p>
    <w:p w:rsidR="008A5B17" w:rsidP="00D0550B" w:rsidRDefault="008A5B17" w14:paraId="4C37C993" w14:textId="745EDEA1">
      <w:r>
        <w:t>Wrap-up – 16</w:t>
      </w:r>
      <w:r w:rsidRPr="008A5B17">
        <w:rPr>
          <w:vertAlign w:val="superscript"/>
        </w:rPr>
        <w:t>th</w:t>
      </w:r>
      <w:r>
        <w:t>@3PM</w:t>
      </w:r>
    </w:p>
    <w:p w:rsidR="00F211AE" w:rsidP="00D0550B" w:rsidRDefault="00F211AE" w14:paraId="768FC3D7" w14:textId="58E04A88">
      <w:r>
        <w:t xml:space="preserve">Catering </w:t>
      </w:r>
      <w:r w:rsidR="00C35D5A">
        <w:t>–</w:t>
      </w:r>
      <w:r>
        <w:t xml:space="preserve"> </w:t>
      </w:r>
      <w:r w:rsidR="007D7464">
        <w:t>Breakfast/Lunch/Breaks</w:t>
      </w:r>
    </w:p>
    <w:p w:rsidR="00C35D5A" w:rsidP="00D0550B" w:rsidRDefault="00C35D5A" w14:paraId="59858C16" w14:textId="03D55B73">
      <w:r>
        <w:t>Venue – Location (Hotel?)</w:t>
      </w:r>
    </w:p>
    <w:p w:rsidRPr="00CA6B4F" w:rsidR="00DB0153" w:rsidP="00D0550B" w:rsidRDefault="00DB0153" w14:paraId="2B220812" w14:textId="2AC97ECE">
      <w:r>
        <w:t xml:space="preserve">Lodging Locations </w:t>
      </w:r>
      <w:r w:rsidR="007D7464">
        <w:t>for the Team</w:t>
      </w:r>
      <w:r w:rsidR="003C7E4E">
        <w:t xml:space="preserve"> Transportation</w:t>
      </w:r>
    </w:p>
    <w:sectPr w:rsidRPr="00CA6B4F" w:rsidR="00DB0153" w:rsidSect="00AB4981">
      <w:headerReference w:type="default" r:id="rId11"/>
      <w:pgSz w:w="12240" w:h="15840" w:orient="portrait" w:code="1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1318" w:rsidRDefault="005B1318" w14:paraId="764F6BF9" w14:textId="77777777">
      <w:pPr>
        <w:spacing w:after="0" w:line="240" w:lineRule="auto"/>
      </w:pPr>
      <w:r>
        <w:separator/>
      </w:r>
    </w:p>
  </w:endnote>
  <w:endnote w:type="continuationSeparator" w:id="0">
    <w:p w:rsidR="005B1318" w:rsidRDefault="005B1318" w14:paraId="4DB30EA5" w14:textId="77777777">
      <w:pPr>
        <w:spacing w:after="0" w:line="240" w:lineRule="auto"/>
      </w:pPr>
      <w:r>
        <w:continuationSeparator/>
      </w:r>
    </w:p>
  </w:endnote>
  <w:endnote w:type="continuationNotice" w:id="1">
    <w:p w:rsidR="005B1318" w:rsidRDefault="005B1318" w14:paraId="2FC3188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altName w:val="Cambria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ｺﾞｼｯｸE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1318" w:rsidRDefault="005B1318" w14:paraId="2CA2E036" w14:textId="77777777">
      <w:pPr>
        <w:spacing w:after="0" w:line="240" w:lineRule="auto"/>
      </w:pPr>
      <w:r>
        <w:separator/>
      </w:r>
    </w:p>
  </w:footnote>
  <w:footnote w:type="continuationSeparator" w:id="0">
    <w:p w:rsidR="005B1318" w:rsidRDefault="005B1318" w14:paraId="7621256F" w14:textId="77777777">
      <w:pPr>
        <w:spacing w:after="0" w:line="240" w:lineRule="auto"/>
      </w:pPr>
      <w:r>
        <w:continuationSeparator/>
      </w:r>
    </w:p>
  </w:footnote>
  <w:footnote w:type="continuationNotice" w:id="1">
    <w:p w:rsidR="005B1318" w:rsidRDefault="005B1318" w14:paraId="2EFFEB8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p14">
  <w:p w:rsidR="00EF36A5" w:rsidRDefault="00EF36A5" w14:paraId="349CB719" w14:textId="77777777">
    <w:pPr>
      <w:pStyle w:val="Header"/>
    </w:pPr>
    <w:r>
      <w:rPr>
        <w:noProof/>
        <w:color w:val="auto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8401C85" wp14:editId="50461703">
              <wp:simplePos x="0" y="0"/>
              <mc:AlternateContent>
                <mc:Choice Requires="wp14">
                  <wp:positionH relativeFrom="page">
                    <wp14:pctPosHOffset>-3800</wp14:pctPosHOffset>
                  </wp:positionH>
                </mc:Choice>
                <mc:Fallback>
                  <wp:positionH relativeFrom="page">
                    <wp:posOffset>-295275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-1200</wp14:pctPosVOffset>
                  </wp:positionV>
                </mc:Choice>
                <mc:Fallback>
                  <wp:positionV relativeFrom="page">
                    <wp:posOffset>-120650</wp:posOffset>
                  </wp:positionV>
                </mc:Fallback>
              </mc:AlternateContent>
              <wp:extent cx="9719945" cy="10297795"/>
              <wp:effectExtent l="19050" t="0" r="90805" b="635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9945" cy="10297795"/>
                        <a:chOff x="0" y="0"/>
                        <a:chExt cx="9716770" cy="10298367"/>
                      </a:xfrm>
                    </wpg:grpSpPr>
                    <wps:wsp>
                      <wps:cNvPr id="9" name="Freeform: Shape 9"/>
                      <wps:cNvSpPr/>
                      <wps:spPr>
                        <a:xfrm>
                          <a:off x="281940" y="0"/>
                          <a:ext cx="7851390" cy="2019169"/>
                        </a:xfrm>
                        <a:custGeom>
                          <a:avLst/>
                          <a:gdLst>
                            <a:gd name="connsiteX0" fmla="*/ 5640 w 5350933"/>
                            <a:gd name="connsiteY0" fmla="*/ 5640 h 1388533"/>
                            <a:gd name="connsiteX1" fmla="*/ 5345567 w 5350933"/>
                            <a:gd name="connsiteY1" fmla="*/ 5640 h 1388533"/>
                            <a:gd name="connsiteX2" fmla="*/ 5345567 w 5350933"/>
                            <a:gd name="connsiteY2" fmla="*/ 1384014 h 1388533"/>
                            <a:gd name="connsiteX3" fmla="*/ 5640 w 5350933"/>
                            <a:gd name="connsiteY3" fmla="*/ 1384014 h 13885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50933" h="1388533">
                              <a:moveTo>
                                <a:pt x="5640" y="5640"/>
                              </a:moveTo>
                              <a:lnTo>
                                <a:pt x="5345567" y="5640"/>
                              </a:lnTo>
                              <a:lnTo>
                                <a:pt x="5345567" y="1384014"/>
                              </a:lnTo>
                              <a:lnTo>
                                <a:pt x="5640" y="13840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: Shape 10"/>
                      <wps:cNvSpPr/>
                      <wps:spPr>
                        <a:xfrm>
                          <a:off x="155448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reeform: Shape 19"/>
                      <wps:cNvSpPr/>
                      <wps:spPr>
                        <a:xfrm>
                          <a:off x="74676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Freeform: Shape 20"/>
                      <wps:cNvSpPr/>
                      <wps:spPr>
                        <a:xfrm>
                          <a:off x="297180" y="9326880"/>
                          <a:ext cx="7839320" cy="971487"/>
                        </a:xfrm>
                        <a:custGeom>
                          <a:avLst/>
                          <a:gdLst>
                            <a:gd name="connsiteX0" fmla="*/ 5640 w 5342466"/>
                            <a:gd name="connsiteY0" fmla="*/ 5640 h 1041399"/>
                            <a:gd name="connsiteX1" fmla="*/ 5339640 w 5342466"/>
                            <a:gd name="connsiteY1" fmla="*/ 5640 h 1041399"/>
                            <a:gd name="connsiteX2" fmla="*/ 5339640 w 5342466"/>
                            <a:gd name="connsiteY2" fmla="*/ 1036880 h 1041399"/>
                            <a:gd name="connsiteX3" fmla="*/ 5640 w 5342466"/>
                            <a:gd name="connsiteY3" fmla="*/ 1036880 h 1041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42466" h="1041399">
                              <a:moveTo>
                                <a:pt x="5640" y="5640"/>
                              </a:moveTo>
                              <a:lnTo>
                                <a:pt x="5339640" y="5640"/>
                              </a:lnTo>
                              <a:lnTo>
                                <a:pt x="5339640" y="1036880"/>
                              </a:lnTo>
                              <a:lnTo>
                                <a:pt x="5640" y="1036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: Shape 21"/>
                      <wps:cNvSpPr/>
                      <wps:spPr>
                        <a:xfrm>
                          <a:off x="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traight Connector 22"/>
                      <wps:cNvCnPr/>
                      <wps:spPr>
                        <a:xfrm>
                          <a:off x="762000" y="838200"/>
                          <a:ext cx="0" cy="832290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125300</wp14:pctWidth>
              </wp14:sizeRelH>
              <wp14:sizeRelV relativeFrom="page">
                <wp14:pctHeight>102400</wp14:pctHeight>
              </wp14:sizeRelV>
            </wp:anchor>
          </w:drawing>
        </mc:Choice>
        <mc:Fallback xmlns:wp14="http://schemas.microsoft.com/office/word/2010/wordml" xmlns:adec="http://schemas.microsoft.com/office/drawing/2017/decorative" xmlns:a="http://schemas.openxmlformats.org/drawingml/2006/main" xmlns:arto="http://schemas.microsoft.com/office/word/2006/arto" xmlns:w16="http://schemas.microsoft.com/office/word/2018/wordml" xmlns:w16cex="http://schemas.microsoft.com/office/word/2018/wordml/cex">
          <w:pict w14:anchorId="32609271">
            <v:group id="Group 6" style="position:absolute;margin-left:0;margin-top:0;width:765.35pt;height:810.85pt;z-index:-251655168;mso-width-percent:1253;mso-height-percent:1024;mso-left-percent:-38;mso-top-percent:-12;mso-position-horizontal-relative:page;mso-position-vertical-relative:page;mso-width-percent:1253;mso-height-percent:1024;mso-left-percent:-38;mso-top-percent:-12" coordsize="97167,102983" o:spid="_x0000_s1026" w14:anchorId="49BD84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">
              <v:shape id="Freeform: Shape 9" style="position:absolute;left:2819;width:78514;height:20191;visibility:visible;mso-wrap-style:square;v-text-anchor:middle" coordsize="5350933,1388533" o:spid="_x0000_s1027" fillcolor="#2f3342 [3206]" stroked="f" strokeweight=".235mm" path="m5640,5640r5339927,l5345567,1384014r-5339927,l5640,56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">
                <v:stroke joinstyle="miter"/>
                <v:path arrowok="t" o:connecttype="custom" o:connectlocs="8276,8202;7843517,8202;7843517,2012598;8276,2012598" o:connectangles="0,0,0,0"/>
              </v:shape>
              <v:shape id="Freeform: Shape 10" style="position:absolute;left:15544;top:5638;width:81623;height:87535;visibility:visible;mso-wrap-style:square;v-text-anchor:middle" coordsize="5339927,6018954" o:spid="_x0000_s1028" fillcolor="#e7e6e6 [3214]" stroked="f" path="m5339927,915247r-1551940,c3787987,915247,3374067,956949,3327400,435187r,41702c3327400,236435,3132667,,2892213,l238760,c150707,,68580,26247,,71120l,6018954r5339927,l5339927,9152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">
                <v:stroke joinstyle="miter"/>
                <v:shadow on="t" color="black" opacity="26214f" offset="3pt,0" origin="-.5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19" style="position:absolute;left:7467;top:5638;width:81623;height:87535;visibility:visible;mso-wrap-style:square;v-text-anchor:middle" coordsize="5339927,6018954" o:spid="_x0000_s1029" fillcolor="#c0f400 [3204]" stroked="f" path="m5339927,915247r-1551940,c3787987,915247,3374067,956949,3327400,435187r,41702c3327400,236435,3132667,,2892213,l238760,c150707,,68580,26247,,71120l,6018954r5339927,l5339927,9152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">
                <v:stroke joinstyle="miter"/>
                <v:shadow on="t" color="black" opacity="26214f" offset="3pt,0" origin="-.5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20" style="position:absolute;left:2971;top:93268;width:78394;height:9715;visibility:visible;mso-wrap-style:square;v-text-anchor:middle" coordsize="5342466,1041399" o:spid="_x0000_s1030" fillcolor="#2f3342 [3206]" stroked="f" strokeweight=".235mm" path="m5640,5640r5334000,l5339640,1036880r-5334000,l5640,56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">
                <v:stroke joinstyle="miter"/>
                <v:path arrowok="t" o:connecttype="custom" o:connectlocs="8276,5261;7835173,5261;7835173,967271;8276,967271" o:connectangles="0,0,0,0"/>
              </v:shape>
              <v:shape id="Freeform: Shape 21" style="position:absolute;top:5638;width:81622;height:87535;visibility:visible;mso-wrap-style:square;v-text-anchor:middle" coordsize="5339927,6018954" o:spid="_x0000_s1031" stroked="f" path="m5339927,915247r-1551940,c3787987,915247,3374067,956949,3327400,435187r,41702c3327400,236435,3132667,,2892213,l238760,c150707,,68580,26247,,71120l,6018954r5339927,l5339927,9152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">
                <v:stroke joinstyle="miter"/>
                <v:shadow on="t" color="black" opacity="26214f" offset="3pt,0" origin="-.5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line id="Straight Connector 22" style="position:absolute;visibility:visible;mso-wrap-style:square" o:spid="_x0000_s1032" strokecolor="#c0f400 [3204]" strokeweight="3pt" o:connectortype="straight" from="7620,8382" to="7620,91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">
                <v:stroke joinstyle="miter"/>
              </v:lin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3131994"/>
    <w:multiLevelType w:val="hybridMultilevel"/>
    <w:tmpl w:val="06DC78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D3E14"/>
    <w:multiLevelType w:val="hybridMultilevel"/>
    <w:tmpl w:val="A63617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1EB4975"/>
    <w:multiLevelType w:val="hybridMultilevel"/>
    <w:tmpl w:val="A83ECE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5AF7E82"/>
    <w:multiLevelType w:val="hybridMultilevel"/>
    <w:tmpl w:val="1C3E01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3667D"/>
    <w:multiLevelType w:val="hybridMultilevel"/>
    <w:tmpl w:val="28EC4E78"/>
    <w:lvl w:ilvl="0" w:tplc="C08C713A">
      <w:start w:val="24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27"/>
    <w:rsid w:val="000052CA"/>
    <w:rsid w:val="00005AE8"/>
    <w:rsid w:val="0001078E"/>
    <w:rsid w:val="00011B54"/>
    <w:rsid w:val="0001495E"/>
    <w:rsid w:val="0001626D"/>
    <w:rsid w:val="00035454"/>
    <w:rsid w:val="00074065"/>
    <w:rsid w:val="00075BEB"/>
    <w:rsid w:val="00097028"/>
    <w:rsid w:val="000B0044"/>
    <w:rsid w:val="000C0503"/>
    <w:rsid w:val="00100F34"/>
    <w:rsid w:val="00104A16"/>
    <w:rsid w:val="00105665"/>
    <w:rsid w:val="0010596E"/>
    <w:rsid w:val="00126EE9"/>
    <w:rsid w:val="001419D7"/>
    <w:rsid w:val="00167FC5"/>
    <w:rsid w:val="00173BCE"/>
    <w:rsid w:val="00192A1C"/>
    <w:rsid w:val="00197107"/>
    <w:rsid w:val="001B0675"/>
    <w:rsid w:val="001B4288"/>
    <w:rsid w:val="001E3B13"/>
    <w:rsid w:val="001E6D0F"/>
    <w:rsid w:val="001F1954"/>
    <w:rsid w:val="001F43A2"/>
    <w:rsid w:val="001F52E0"/>
    <w:rsid w:val="0020154A"/>
    <w:rsid w:val="00201CAA"/>
    <w:rsid w:val="002044D8"/>
    <w:rsid w:val="00216123"/>
    <w:rsid w:val="00216225"/>
    <w:rsid w:val="002665FC"/>
    <w:rsid w:val="002834A8"/>
    <w:rsid w:val="0029589B"/>
    <w:rsid w:val="00297071"/>
    <w:rsid w:val="002A5590"/>
    <w:rsid w:val="002B1D89"/>
    <w:rsid w:val="002D32B2"/>
    <w:rsid w:val="002D7FB7"/>
    <w:rsid w:val="002E0B9C"/>
    <w:rsid w:val="002E22F4"/>
    <w:rsid w:val="002E6287"/>
    <w:rsid w:val="002F7336"/>
    <w:rsid w:val="00300BE4"/>
    <w:rsid w:val="00303AE1"/>
    <w:rsid w:val="00323FA6"/>
    <w:rsid w:val="00350084"/>
    <w:rsid w:val="003613E3"/>
    <w:rsid w:val="0036209F"/>
    <w:rsid w:val="00377D0B"/>
    <w:rsid w:val="00385963"/>
    <w:rsid w:val="00386A8A"/>
    <w:rsid w:val="003949BD"/>
    <w:rsid w:val="003A317D"/>
    <w:rsid w:val="003A63E8"/>
    <w:rsid w:val="003B4E2E"/>
    <w:rsid w:val="003B5566"/>
    <w:rsid w:val="003C7E4E"/>
    <w:rsid w:val="003E1802"/>
    <w:rsid w:val="003E3886"/>
    <w:rsid w:val="003F6B29"/>
    <w:rsid w:val="00400D73"/>
    <w:rsid w:val="00403CFC"/>
    <w:rsid w:val="004066D1"/>
    <w:rsid w:val="004129B7"/>
    <w:rsid w:val="0042551D"/>
    <w:rsid w:val="00457190"/>
    <w:rsid w:val="00461000"/>
    <w:rsid w:val="00473FD3"/>
    <w:rsid w:val="00482436"/>
    <w:rsid w:val="00490883"/>
    <w:rsid w:val="00495A05"/>
    <w:rsid w:val="004B19D1"/>
    <w:rsid w:val="004B43D6"/>
    <w:rsid w:val="004D61A7"/>
    <w:rsid w:val="00500FFB"/>
    <w:rsid w:val="005013EA"/>
    <w:rsid w:val="00506C77"/>
    <w:rsid w:val="00506DB6"/>
    <w:rsid w:val="00516631"/>
    <w:rsid w:val="00524923"/>
    <w:rsid w:val="00524B92"/>
    <w:rsid w:val="00535870"/>
    <w:rsid w:val="0053630E"/>
    <w:rsid w:val="00540722"/>
    <w:rsid w:val="005543C1"/>
    <w:rsid w:val="00556586"/>
    <w:rsid w:val="00560F76"/>
    <w:rsid w:val="0057184E"/>
    <w:rsid w:val="00576154"/>
    <w:rsid w:val="00586913"/>
    <w:rsid w:val="00591965"/>
    <w:rsid w:val="00591FFE"/>
    <w:rsid w:val="005B1318"/>
    <w:rsid w:val="005B6D23"/>
    <w:rsid w:val="005D4E12"/>
    <w:rsid w:val="005F68BC"/>
    <w:rsid w:val="006020D9"/>
    <w:rsid w:val="0062508F"/>
    <w:rsid w:val="006339B1"/>
    <w:rsid w:val="006375F2"/>
    <w:rsid w:val="006523B9"/>
    <w:rsid w:val="0065784C"/>
    <w:rsid w:val="006874D6"/>
    <w:rsid w:val="00690325"/>
    <w:rsid w:val="006955C0"/>
    <w:rsid w:val="006B1420"/>
    <w:rsid w:val="006B2B08"/>
    <w:rsid w:val="006B7784"/>
    <w:rsid w:val="006C276D"/>
    <w:rsid w:val="006D0590"/>
    <w:rsid w:val="006D1293"/>
    <w:rsid w:val="006D15CE"/>
    <w:rsid w:val="006F16F0"/>
    <w:rsid w:val="006F40B6"/>
    <w:rsid w:val="006F7A6E"/>
    <w:rsid w:val="00724E31"/>
    <w:rsid w:val="00743CAF"/>
    <w:rsid w:val="007520BE"/>
    <w:rsid w:val="00757203"/>
    <w:rsid w:val="00780F27"/>
    <w:rsid w:val="007D1A15"/>
    <w:rsid w:val="007D7464"/>
    <w:rsid w:val="007E3E40"/>
    <w:rsid w:val="007F52A0"/>
    <w:rsid w:val="007F642B"/>
    <w:rsid w:val="00810688"/>
    <w:rsid w:val="00823524"/>
    <w:rsid w:val="008352B0"/>
    <w:rsid w:val="008439AE"/>
    <w:rsid w:val="00896A54"/>
    <w:rsid w:val="008970A7"/>
    <w:rsid w:val="008A4270"/>
    <w:rsid w:val="008A5B17"/>
    <w:rsid w:val="008C5CE0"/>
    <w:rsid w:val="008D1038"/>
    <w:rsid w:val="00900729"/>
    <w:rsid w:val="009021E2"/>
    <w:rsid w:val="00906071"/>
    <w:rsid w:val="0091277A"/>
    <w:rsid w:val="00915302"/>
    <w:rsid w:val="00921D30"/>
    <w:rsid w:val="00924A34"/>
    <w:rsid w:val="00937F11"/>
    <w:rsid w:val="00950FEC"/>
    <w:rsid w:val="0095173A"/>
    <w:rsid w:val="00951C11"/>
    <w:rsid w:val="00955927"/>
    <w:rsid w:val="00964224"/>
    <w:rsid w:val="00971C71"/>
    <w:rsid w:val="00974D53"/>
    <w:rsid w:val="0097704B"/>
    <w:rsid w:val="009900A0"/>
    <w:rsid w:val="00990A55"/>
    <w:rsid w:val="0099198A"/>
    <w:rsid w:val="009925F2"/>
    <w:rsid w:val="009931FE"/>
    <w:rsid w:val="00993260"/>
    <w:rsid w:val="009B0AEF"/>
    <w:rsid w:val="009B236F"/>
    <w:rsid w:val="009C5175"/>
    <w:rsid w:val="00A048C8"/>
    <w:rsid w:val="00A1379C"/>
    <w:rsid w:val="00A27CDF"/>
    <w:rsid w:val="00A448C1"/>
    <w:rsid w:val="00A505FB"/>
    <w:rsid w:val="00A51D5B"/>
    <w:rsid w:val="00A717A1"/>
    <w:rsid w:val="00A743FB"/>
    <w:rsid w:val="00A84806"/>
    <w:rsid w:val="00A87B4C"/>
    <w:rsid w:val="00A87F89"/>
    <w:rsid w:val="00A90296"/>
    <w:rsid w:val="00AA7AA0"/>
    <w:rsid w:val="00AB4981"/>
    <w:rsid w:val="00AB54A3"/>
    <w:rsid w:val="00B05DB0"/>
    <w:rsid w:val="00B43495"/>
    <w:rsid w:val="00B5242C"/>
    <w:rsid w:val="00B55D68"/>
    <w:rsid w:val="00B66436"/>
    <w:rsid w:val="00B66E71"/>
    <w:rsid w:val="00B70211"/>
    <w:rsid w:val="00B976D6"/>
    <w:rsid w:val="00BC4F6C"/>
    <w:rsid w:val="00BE10F1"/>
    <w:rsid w:val="00C04132"/>
    <w:rsid w:val="00C05D51"/>
    <w:rsid w:val="00C30761"/>
    <w:rsid w:val="00C35D5A"/>
    <w:rsid w:val="00C84D21"/>
    <w:rsid w:val="00CA2F9A"/>
    <w:rsid w:val="00CA6B4F"/>
    <w:rsid w:val="00CD28E4"/>
    <w:rsid w:val="00CF2BDB"/>
    <w:rsid w:val="00CF5AAD"/>
    <w:rsid w:val="00D0095D"/>
    <w:rsid w:val="00D0550B"/>
    <w:rsid w:val="00D212A8"/>
    <w:rsid w:val="00D74D45"/>
    <w:rsid w:val="00DA4A43"/>
    <w:rsid w:val="00DA5BEB"/>
    <w:rsid w:val="00DB0153"/>
    <w:rsid w:val="00DB2DC9"/>
    <w:rsid w:val="00DE395C"/>
    <w:rsid w:val="00E1021C"/>
    <w:rsid w:val="00E1602A"/>
    <w:rsid w:val="00E2411A"/>
    <w:rsid w:val="00E37225"/>
    <w:rsid w:val="00E4032A"/>
    <w:rsid w:val="00E45C22"/>
    <w:rsid w:val="00E51439"/>
    <w:rsid w:val="00E641A1"/>
    <w:rsid w:val="00E65102"/>
    <w:rsid w:val="00E80607"/>
    <w:rsid w:val="00E92AEE"/>
    <w:rsid w:val="00EA3FF6"/>
    <w:rsid w:val="00EB3488"/>
    <w:rsid w:val="00EB4AED"/>
    <w:rsid w:val="00ED51CB"/>
    <w:rsid w:val="00EF36A5"/>
    <w:rsid w:val="00F01E4D"/>
    <w:rsid w:val="00F02197"/>
    <w:rsid w:val="00F15DC5"/>
    <w:rsid w:val="00F211AE"/>
    <w:rsid w:val="00F33C6C"/>
    <w:rsid w:val="00F36784"/>
    <w:rsid w:val="00F528E5"/>
    <w:rsid w:val="00F84061"/>
    <w:rsid w:val="00F928D2"/>
    <w:rsid w:val="00FE627E"/>
    <w:rsid w:val="00FF19F8"/>
    <w:rsid w:val="00FF4672"/>
    <w:rsid w:val="054B73CB"/>
    <w:rsid w:val="05AD2442"/>
    <w:rsid w:val="11B1A7AC"/>
    <w:rsid w:val="18EB36F6"/>
    <w:rsid w:val="1B2603E2"/>
    <w:rsid w:val="23B7409C"/>
    <w:rsid w:val="2993A563"/>
    <w:rsid w:val="31FFD589"/>
    <w:rsid w:val="37491E73"/>
    <w:rsid w:val="41FF2ED6"/>
    <w:rsid w:val="4C7D2C60"/>
    <w:rsid w:val="538E5017"/>
    <w:rsid w:val="5492EB6C"/>
    <w:rsid w:val="636DBCF1"/>
    <w:rsid w:val="6C062CB2"/>
    <w:rsid w:val="727C5599"/>
    <w:rsid w:val="7974ABD1"/>
    <w:rsid w:val="7A22B91F"/>
    <w:rsid w:val="7A9CF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6443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uiPriority="6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uiPriority="10" w:semiHidden="1" w:unhideWhenUsed="1" w:qFormat="1"/>
    <w:lsdException w:name="List Number" w:uiPriority="9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</w:latentStyles>
  <w:style w:type="paragraph" w:styleId="Normal" w:default="1">
    <w:name w:val="Normal"/>
    <w:qFormat/>
    <w:rsid w:val="00DE395C"/>
    <w:rPr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AB4981"/>
    <w:pPr>
      <w:keepNext/>
      <w:keepLines/>
      <w:spacing w:before="360"/>
      <w:outlineLvl w:val="0"/>
    </w:pPr>
    <w:rPr>
      <w:rFonts w:asciiTheme="majorHAnsi" w:hAnsiTheme="majorHAnsi" w:eastAsiaTheme="majorEastAsia" w:cstheme="majorBidi"/>
      <w:color w:val="000000" w:themeColor="text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color w:val="C0F400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AB4981"/>
    <w:pPr>
      <w:spacing w:after="480"/>
      <w:contextualSpacing/>
    </w:pPr>
    <w:rPr>
      <w:rFonts w:asciiTheme="majorHAnsi" w:hAnsiTheme="majorHAnsi"/>
      <w:b/>
      <w:caps/>
      <w:color w:val="auto"/>
      <w:sz w:val="52"/>
    </w:rPr>
  </w:style>
  <w:style w:type="character" w:styleId="TitleChar" w:customStyle="1">
    <w:name w:val="Title Char"/>
    <w:basedOn w:val="DefaultParagraphFont"/>
    <w:link w:val="Title"/>
    <w:uiPriority w:val="6"/>
    <w:rsid w:val="00AB4981"/>
    <w:rPr>
      <w:rFonts w:asciiTheme="majorHAnsi" w:hAnsiTheme="majorHAnsi"/>
      <w:b/>
      <w:caps/>
      <w:color w:val="auto"/>
      <w:sz w:val="52"/>
      <w:szCs w:val="20"/>
    </w:rPr>
  </w:style>
  <w:style w:type="paragraph" w:styleId="RowHeading" w:customStyle="1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rmHeading" w:customStyle="1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styleId="TableText" w:customStyle="1">
    <w:name w:val="Table Text"/>
    <w:basedOn w:val="Normal"/>
    <w:uiPriority w:val="3"/>
    <w:semiHidden/>
    <w:qFormat/>
    <w:pPr>
      <w:spacing w:after="320"/>
    </w:pPr>
  </w:style>
  <w:style w:type="character" w:styleId="Heading1Char" w:customStyle="1">
    <w:name w:val="Heading 1 Char"/>
    <w:basedOn w:val="DefaultParagraphFont"/>
    <w:link w:val="Heading1"/>
    <w:uiPriority w:val="4"/>
    <w:rsid w:val="00AB4981"/>
    <w:rPr>
      <w:rFonts w:asciiTheme="majorHAnsi" w:hAnsiTheme="majorHAnsi" w:eastAsiaTheme="majorEastAsia" w:cstheme="majorBidi"/>
      <w:color w:val="000000" w:themeColor="text1"/>
      <w:sz w:val="3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styleId="Heading2Char" w:customStyle="1">
    <w:name w:val="Heading 2 Char"/>
    <w:basedOn w:val="DefaultParagraphFont"/>
    <w:link w:val="Heading2"/>
    <w:uiPriority w:val="6"/>
    <w:semiHidden/>
    <w:rsid w:val="00DE395C"/>
    <w:rPr>
      <w:rFonts w:asciiTheme="majorHAnsi" w:hAnsiTheme="majorHAnsi" w:eastAsiaTheme="majorEastAsia" w:cstheme="majorBidi"/>
      <w:color w:val="C0F400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C0F400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DE395C"/>
    <w:rPr>
      <w:color w:val="C0F400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CA6B4F"/>
    <w:pPr>
      <w:numPr>
        <w:numId w:val="3"/>
      </w:numPr>
      <w:spacing w:before="100" w:after="100" w:line="240" w:lineRule="auto"/>
      <w:contextualSpacing/>
    </w:pPr>
    <w:rPr>
      <w:color w:val="auto"/>
      <w:sz w:val="22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styleId="Details" w:customStyle="1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Bold" w:customStyle="1">
    <w:name w:val="Bold"/>
    <w:uiPriority w:val="1"/>
    <w:qFormat/>
    <w:rsid w:val="004129B7"/>
    <w:rPr>
      <w:b/>
      <w:color w:val="auto"/>
    </w:rPr>
  </w:style>
  <w:style w:type="paragraph" w:styleId="ListParagraph">
    <w:name w:val="List Paragraph"/>
    <w:basedOn w:val="Normal"/>
    <w:uiPriority w:val="34"/>
    <w:unhideWhenUsed/>
    <w:qFormat/>
    <w:rsid w:val="00780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4i195w\AppData\Roaming\Microsoft\Templates\Education%20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96962DE96EF47308DD588FC7D919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D3889-0E41-4767-9FC6-550C368E22B9}"/>
      </w:docPartPr>
      <w:docPartBody>
        <w:p w:rsidR="00D33C29" w:rsidRDefault="00CD2688">
          <w:pPr>
            <w:pStyle w:val="596962DE96EF47308DD588FC7D919AF0"/>
          </w:pPr>
          <w:r w:rsidRPr="004129B7">
            <w:t>Agenda</w:t>
          </w:r>
        </w:p>
      </w:docPartBody>
    </w:docPart>
    <w:docPart>
      <w:docPartPr>
        <w:name w:val="8A99AE402FE24AB5ADBAED5012B7E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C6AEE-8337-4EB1-AC8F-D160ED983F4E}"/>
      </w:docPartPr>
      <w:docPartBody>
        <w:p w:rsidR="00D33C29" w:rsidRDefault="00CD2688">
          <w:pPr>
            <w:pStyle w:val="8A99AE402FE24AB5ADBAED5012B7E2F6"/>
          </w:pPr>
          <w:r w:rsidRPr="004129B7">
            <w:rPr>
              <w:rStyle w:val="Bold"/>
            </w:rPr>
            <w:t>Date:</w:t>
          </w:r>
        </w:p>
      </w:docPartBody>
    </w:docPart>
    <w:docPart>
      <w:docPartPr>
        <w:name w:val="92EF375CE2C04A7385A357816F35E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4C5D1-8F27-442D-AEF6-1D872EBB3EAC}"/>
      </w:docPartPr>
      <w:docPartBody>
        <w:p w:rsidR="00D33C29" w:rsidRDefault="00CD2688">
          <w:pPr>
            <w:pStyle w:val="92EF375CE2C04A7385A357816F35EF61"/>
          </w:pPr>
          <w:r w:rsidRPr="004129B7">
            <w:rPr>
              <w:rStyle w:val="Bold"/>
            </w:rPr>
            <w:t>Time:</w:t>
          </w:r>
        </w:p>
      </w:docPartBody>
    </w:docPart>
    <w:docPart>
      <w:docPartPr>
        <w:name w:val="397B13C2D2EF4A638262A0B38D30A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9652B-0C02-48B8-AE88-E79884C891F0}"/>
      </w:docPartPr>
      <w:docPartBody>
        <w:p w:rsidR="00550A00" w:rsidRDefault="00D33C29" w:rsidP="00D33C29">
          <w:pPr>
            <w:pStyle w:val="397B13C2D2EF4A638262A0B38D30A6EB"/>
          </w:pPr>
          <w:r w:rsidRPr="00D0550B">
            <w:t>Welcome</w:t>
          </w:r>
        </w:p>
      </w:docPartBody>
    </w:docPart>
    <w:docPart>
      <w:docPartPr>
        <w:name w:val="5F20474224E84D43B24FD35701376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DF752-FDC8-4653-ADA2-5E84C483F5C9}"/>
      </w:docPartPr>
      <w:docPartBody>
        <w:p w:rsidR="00550A00" w:rsidRDefault="00D33C29" w:rsidP="00D33C29">
          <w:pPr>
            <w:pStyle w:val="5F20474224E84D43B24FD357013768DF"/>
          </w:pPr>
          <w:r w:rsidRPr="00D0550B">
            <w:t>Break</w:t>
          </w:r>
        </w:p>
      </w:docPartBody>
    </w:docPart>
    <w:docPart>
      <w:docPartPr>
        <w:name w:val="ECFBA5BBD1454301B0A9A44A76DBF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96CB6-F992-4231-A724-53685DA63193}"/>
      </w:docPartPr>
      <w:docPartBody>
        <w:p w:rsidR="00F844B9" w:rsidRDefault="00D33C29">
          <w:pPr>
            <w:pStyle w:val="ECFBA5BBD1454301B0A9A44A76DBFEDD"/>
          </w:pPr>
          <w:r w:rsidRPr="00D0550B">
            <w:t>Item</w:t>
          </w:r>
        </w:p>
      </w:docPartBody>
    </w:docPart>
    <w:docPart>
      <w:docPartPr>
        <w:name w:val="19343009B6DF4A869CE4524CD7B2D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81385-0982-434A-A80C-00D696F2B778}"/>
      </w:docPartPr>
      <w:docPartBody>
        <w:p w:rsidR="00F844B9" w:rsidRDefault="00D33C29">
          <w:pPr>
            <w:pStyle w:val="19343009B6DF4A869CE4524CD7B2DE7E"/>
          </w:pPr>
          <w:r w:rsidRPr="00D0550B">
            <w:t>Owner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altName w:val="Cambria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ｺﾞｼｯｸE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E5"/>
    <w:rsid w:val="00083E06"/>
    <w:rsid w:val="001408BD"/>
    <w:rsid w:val="003A6649"/>
    <w:rsid w:val="00440828"/>
    <w:rsid w:val="00550A00"/>
    <w:rsid w:val="008D7BE5"/>
    <w:rsid w:val="008F36DB"/>
    <w:rsid w:val="00CD2688"/>
    <w:rsid w:val="00D33C29"/>
    <w:rsid w:val="00D96FC9"/>
    <w:rsid w:val="00DB3A90"/>
    <w:rsid w:val="00E57813"/>
    <w:rsid w:val="00F8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pPr>
      <w:spacing w:after="480" w:line="264" w:lineRule="auto"/>
      <w:contextualSpacing/>
    </w:pPr>
    <w:rPr>
      <w:rFonts w:asciiTheme="majorHAnsi" w:hAnsiTheme="majorHAnsi"/>
      <w:b/>
      <w:caps/>
      <w:sz w:val="52"/>
      <w:szCs w:val="20"/>
      <w:lang w:eastAsia="ja-JP"/>
    </w:rPr>
  </w:style>
  <w:style w:type="character" w:customStyle="1" w:styleId="TitleChar">
    <w:name w:val="Title Char"/>
    <w:basedOn w:val="DefaultParagraphFont"/>
    <w:link w:val="Title"/>
    <w:uiPriority w:val="6"/>
    <w:rPr>
      <w:rFonts w:asciiTheme="majorHAnsi" w:hAnsiTheme="majorHAnsi"/>
      <w:b/>
      <w:caps/>
      <w:sz w:val="52"/>
      <w:szCs w:val="20"/>
      <w:lang w:eastAsia="ja-JP"/>
    </w:rPr>
  </w:style>
  <w:style w:type="paragraph" w:customStyle="1" w:styleId="DE52CF4C43404BDBB8DFF199C831615F">
    <w:name w:val="DE52CF4C43404BDBB8DFF199C831615F"/>
  </w:style>
  <w:style w:type="paragraph" w:customStyle="1" w:styleId="596962DE96EF47308DD588FC7D919AF0">
    <w:name w:val="596962DE96EF47308DD588FC7D919AF0"/>
  </w:style>
  <w:style w:type="character" w:customStyle="1" w:styleId="Bold">
    <w:name w:val="Bold"/>
    <w:uiPriority w:val="1"/>
    <w:qFormat/>
    <w:rPr>
      <w:b/>
      <w:color w:val="auto"/>
    </w:rPr>
  </w:style>
  <w:style w:type="paragraph" w:customStyle="1" w:styleId="8A99AE402FE24AB5ADBAED5012B7E2F6">
    <w:name w:val="8A99AE402FE24AB5ADBAED5012B7E2F6"/>
  </w:style>
  <w:style w:type="paragraph" w:customStyle="1" w:styleId="5E4D4F3F274F42E7A917886592257243">
    <w:name w:val="5E4D4F3F274F42E7A917886592257243"/>
  </w:style>
  <w:style w:type="paragraph" w:customStyle="1" w:styleId="92EF375CE2C04A7385A357816F35EF61">
    <w:name w:val="92EF375CE2C04A7385A357816F35EF61"/>
  </w:style>
  <w:style w:type="paragraph" w:customStyle="1" w:styleId="42A90D34BC9E4FE2ACEC83DD6D0070FE">
    <w:name w:val="42A90D34BC9E4FE2ACEC83DD6D0070FE"/>
  </w:style>
  <w:style w:type="paragraph" w:customStyle="1" w:styleId="EB01BCF6C04947A483A5165547B62592">
    <w:name w:val="EB01BCF6C04947A483A5165547B62592"/>
  </w:style>
  <w:style w:type="paragraph" w:customStyle="1" w:styleId="1D872F81041D43A38FDA3C610BBAABF5">
    <w:name w:val="1D872F81041D43A38FDA3C610BBAABF5"/>
  </w:style>
  <w:style w:type="paragraph" w:customStyle="1" w:styleId="AF2A826235BF46869EB958C20BEA9F96">
    <w:name w:val="AF2A826235BF46869EB958C20BEA9F96"/>
  </w:style>
  <w:style w:type="paragraph" w:customStyle="1" w:styleId="21E519C76CEB4828973D59BEEF88C748">
    <w:name w:val="21E519C76CEB4828973D59BEEF88C748"/>
  </w:style>
  <w:style w:type="paragraph" w:customStyle="1" w:styleId="43040C087F8B4B6BB504035ED118E95B">
    <w:name w:val="43040C087F8B4B6BB504035ED118E95B"/>
  </w:style>
  <w:style w:type="paragraph" w:customStyle="1" w:styleId="76C073C75394434D9D9A5C1934E565E9">
    <w:name w:val="76C073C75394434D9D9A5C1934E565E9"/>
  </w:style>
  <w:style w:type="paragraph" w:customStyle="1" w:styleId="B4BC216F3EE44719A4717217995AD1C3">
    <w:name w:val="B4BC216F3EE44719A4717217995AD1C3"/>
  </w:style>
  <w:style w:type="paragraph" w:customStyle="1" w:styleId="CD825AAF48CE4C05896097B1DF92D288">
    <w:name w:val="CD825AAF48CE4C05896097B1DF92D288"/>
  </w:style>
  <w:style w:type="paragraph" w:customStyle="1" w:styleId="E8729065FEB14674923C964761F45C5C">
    <w:name w:val="E8729065FEB14674923C964761F45C5C"/>
  </w:style>
  <w:style w:type="paragraph" w:customStyle="1" w:styleId="9AFC133DAF7D49A5B96BEE6E34E591A3">
    <w:name w:val="9AFC133DAF7D49A5B96BEE6E34E591A3"/>
  </w:style>
  <w:style w:type="paragraph" w:customStyle="1" w:styleId="530582AC9E7C4BF39303058140F05A2E">
    <w:name w:val="530582AC9E7C4BF39303058140F05A2E"/>
  </w:style>
  <w:style w:type="paragraph" w:customStyle="1" w:styleId="234D2032ADA5462389C666DCA8D5DD23">
    <w:name w:val="234D2032ADA5462389C666DCA8D5DD23"/>
  </w:style>
  <w:style w:type="paragraph" w:customStyle="1" w:styleId="687D52B77F424B4FAA01926F6BE91E27">
    <w:name w:val="687D52B77F424B4FAA01926F6BE91E27"/>
  </w:style>
  <w:style w:type="paragraph" w:customStyle="1" w:styleId="DD6362BAFB0D4E75B2DD4A4781BE8B46">
    <w:name w:val="DD6362BAFB0D4E75B2DD4A4781BE8B46"/>
  </w:style>
  <w:style w:type="paragraph" w:customStyle="1" w:styleId="04D6B5973D734072B4E88E6BAF29B2B8">
    <w:name w:val="04D6B5973D734072B4E88E6BAF29B2B8"/>
  </w:style>
  <w:style w:type="paragraph" w:customStyle="1" w:styleId="F4FF19F05DFD4CE1991742EE0C8933E0">
    <w:name w:val="F4FF19F05DFD4CE1991742EE0C8933E0"/>
  </w:style>
  <w:style w:type="paragraph" w:customStyle="1" w:styleId="7D01A7B0DA7343DBADC8568A2252B856">
    <w:name w:val="7D01A7B0DA7343DBADC8568A2252B856"/>
  </w:style>
  <w:style w:type="paragraph" w:customStyle="1" w:styleId="62BEFC9170CD499B92AA2A3C6F5F7D56">
    <w:name w:val="62BEFC9170CD499B92AA2A3C6F5F7D56"/>
  </w:style>
  <w:style w:type="paragraph" w:customStyle="1" w:styleId="9996D1CD1C3845CCB3FC0247CDE6791C">
    <w:name w:val="9996D1CD1C3845CCB3FC0247CDE6791C"/>
  </w:style>
  <w:style w:type="paragraph" w:customStyle="1" w:styleId="531E565D9CE94B63876387B5E496EEBF">
    <w:name w:val="531E565D9CE94B63876387B5E496EEBF"/>
  </w:style>
  <w:style w:type="paragraph" w:customStyle="1" w:styleId="E8047D2877594514BB8EAB50D94260D9">
    <w:name w:val="E8047D2877594514BB8EAB50D94260D9"/>
  </w:style>
  <w:style w:type="paragraph" w:customStyle="1" w:styleId="DC2A3739E5CC4859AAAF0E82140806CB">
    <w:name w:val="DC2A3739E5CC4859AAAF0E82140806CB"/>
  </w:style>
  <w:style w:type="paragraph" w:customStyle="1" w:styleId="F0A1F18C6BCC4B39925077D5371C669D">
    <w:name w:val="F0A1F18C6BCC4B39925077D5371C669D"/>
  </w:style>
  <w:style w:type="paragraph" w:customStyle="1" w:styleId="2B39AE7F5C234F3191ACA91042B7E895">
    <w:name w:val="2B39AE7F5C234F3191ACA91042B7E895"/>
  </w:style>
  <w:style w:type="paragraph" w:customStyle="1" w:styleId="EF1FE1A153A0474680EE0947A436C6A4">
    <w:name w:val="EF1FE1A153A0474680EE0947A436C6A4"/>
  </w:style>
  <w:style w:type="paragraph" w:customStyle="1" w:styleId="4A80735CD0654E46AD928A34A3C09C75">
    <w:name w:val="4A80735CD0654E46AD928A34A3C09C75"/>
  </w:style>
  <w:style w:type="paragraph" w:customStyle="1" w:styleId="EF53520E137A44C7AAAD0AF6221653C3">
    <w:name w:val="EF53520E137A44C7AAAD0AF6221653C3"/>
  </w:style>
  <w:style w:type="paragraph" w:customStyle="1" w:styleId="3A577688EA9A458C9444A983B8B47667">
    <w:name w:val="3A577688EA9A458C9444A983B8B47667"/>
  </w:style>
  <w:style w:type="paragraph" w:customStyle="1" w:styleId="8A73D7EC5FF64FE2934780EB21ED0F8B">
    <w:name w:val="8A73D7EC5FF64FE2934780EB21ED0F8B"/>
  </w:style>
  <w:style w:type="paragraph" w:customStyle="1" w:styleId="10BFA6EA2FAA4E5CBF20BE8BCF609953">
    <w:name w:val="10BFA6EA2FAA4E5CBF20BE8BCF609953"/>
  </w:style>
  <w:style w:type="paragraph" w:customStyle="1" w:styleId="F6B2622BBD8E4D1C80B702991006B5B8">
    <w:name w:val="F6B2622BBD8E4D1C80B702991006B5B8"/>
  </w:style>
  <w:style w:type="paragraph" w:customStyle="1" w:styleId="83987D8363E24108A567F38392A11561">
    <w:name w:val="83987D8363E24108A567F38392A11561"/>
  </w:style>
  <w:style w:type="paragraph" w:customStyle="1" w:styleId="C10C8CFC02664BB6988D326B19A3563B">
    <w:name w:val="C10C8CFC02664BB6988D326B19A3563B"/>
  </w:style>
  <w:style w:type="paragraph" w:customStyle="1" w:styleId="642F3CF211194A669552B157469FC043">
    <w:name w:val="642F3CF211194A669552B157469FC043"/>
  </w:style>
  <w:style w:type="paragraph" w:customStyle="1" w:styleId="1A60C27DC705450C9A6C15FE7CAA2321">
    <w:name w:val="1A60C27DC705450C9A6C15FE7CAA2321"/>
  </w:style>
  <w:style w:type="paragraph" w:customStyle="1" w:styleId="E7B93D68405141D7AD607F2ED5940D01">
    <w:name w:val="E7B93D68405141D7AD607F2ED5940D01"/>
  </w:style>
  <w:style w:type="paragraph" w:customStyle="1" w:styleId="2C9871DA2F194FBD8F3CE7E6926D11F7">
    <w:name w:val="2C9871DA2F194FBD8F3CE7E6926D11F7"/>
  </w:style>
  <w:style w:type="paragraph" w:customStyle="1" w:styleId="58A4E5E55484490DAE277D3FD53262B2">
    <w:name w:val="58A4E5E55484490DAE277D3FD53262B2"/>
  </w:style>
  <w:style w:type="paragraph" w:customStyle="1" w:styleId="8EDE95D0EC9C49C7BE6DCFB5167C3F5A">
    <w:name w:val="8EDE95D0EC9C49C7BE6DCFB5167C3F5A"/>
  </w:style>
  <w:style w:type="paragraph" w:customStyle="1" w:styleId="6145F48197F14D82AA61CB637BB0FD59">
    <w:name w:val="6145F48197F14D82AA61CB637BB0FD59"/>
  </w:style>
  <w:style w:type="paragraph" w:customStyle="1" w:styleId="B99E7595EC0441BA801F88FA222186C1">
    <w:name w:val="B99E7595EC0441BA801F88FA222186C1"/>
  </w:style>
  <w:style w:type="paragraph" w:styleId="ListBullet">
    <w:name w:val="List Bullet"/>
    <w:basedOn w:val="Normal"/>
    <w:uiPriority w:val="10"/>
    <w:qFormat/>
    <w:rsid w:val="008D7BE5"/>
    <w:pPr>
      <w:numPr>
        <w:numId w:val="1"/>
      </w:numPr>
      <w:spacing w:before="100" w:after="100" w:line="240" w:lineRule="auto"/>
      <w:contextualSpacing/>
    </w:pPr>
    <w:rPr>
      <w:szCs w:val="21"/>
      <w:lang w:eastAsia="ja-JP"/>
    </w:rPr>
  </w:style>
  <w:style w:type="paragraph" w:customStyle="1" w:styleId="44BB89B798244446BAD87C15F4233431">
    <w:name w:val="44BB89B798244446BAD87C15F4233431"/>
  </w:style>
  <w:style w:type="paragraph" w:customStyle="1" w:styleId="D7133BF5C5514DDAAF712316D52D6897">
    <w:name w:val="D7133BF5C5514DDAAF712316D52D6897"/>
  </w:style>
  <w:style w:type="paragraph" w:customStyle="1" w:styleId="39210754B34242A2B4F08B86FD3EEE35">
    <w:name w:val="39210754B34242A2B4F08B86FD3EEE35"/>
  </w:style>
  <w:style w:type="paragraph" w:customStyle="1" w:styleId="102BFF774B97415983B4E364197C29A6">
    <w:name w:val="102BFF774B97415983B4E364197C29A6"/>
  </w:style>
  <w:style w:type="paragraph" w:customStyle="1" w:styleId="46C55F66AEF34B59BC4C06740282B33C">
    <w:name w:val="46C55F66AEF34B59BC4C06740282B33C"/>
  </w:style>
  <w:style w:type="paragraph" w:customStyle="1" w:styleId="B9ABB1164B8446B1ACD1ECED38766950">
    <w:name w:val="B9ABB1164B8446B1ACD1ECED38766950"/>
  </w:style>
  <w:style w:type="paragraph" w:customStyle="1" w:styleId="8707031A0C4441B8B55F3F9BA0B906A7">
    <w:name w:val="8707031A0C4441B8B55F3F9BA0B906A7"/>
  </w:style>
  <w:style w:type="paragraph" w:customStyle="1" w:styleId="60BF2357149944249E058F7AD4AB249B">
    <w:name w:val="60BF2357149944249E058F7AD4AB249B"/>
  </w:style>
  <w:style w:type="paragraph" w:customStyle="1" w:styleId="017AE30D57E049D6998444127E62E06E">
    <w:name w:val="017AE30D57E049D6998444127E62E06E"/>
  </w:style>
  <w:style w:type="paragraph" w:customStyle="1" w:styleId="3D101562945B4D5A80C270EF620B9681">
    <w:name w:val="3D101562945B4D5A80C270EF620B9681"/>
  </w:style>
  <w:style w:type="paragraph" w:customStyle="1" w:styleId="46C3FFBA71714107B5BF81031DB3DCDD">
    <w:name w:val="46C3FFBA71714107B5BF81031DB3DCDD"/>
  </w:style>
  <w:style w:type="paragraph" w:customStyle="1" w:styleId="76AF804E6FB1459B8D820C1FC59FE573">
    <w:name w:val="76AF804E6FB1459B8D820C1FC59FE573"/>
    <w:rsid w:val="008D7BE5"/>
  </w:style>
  <w:style w:type="paragraph" w:customStyle="1" w:styleId="BEA077AF35FD4F22B53D19511B258DD4">
    <w:name w:val="BEA077AF35FD4F22B53D19511B258DD4"/>
    <w:rsid w:val="008D7BE5"/>
  </w:style>
  <w:style w:type="paragraph" w:customStyle="1" w:styleId="9032200C8A194937B985670B1B140CD6">
    <w:name w:val="9032200C8A194937B985670B1B140CD6"/>
    <w:rsid w:val="008D7BE5"/>
  </w:style>
  <w:style w:type="paragraph" w:customStyle="1" w:styleId="28BC503B792140A58F92A441F019F80E">
    <w:name w:val="28BC503B792140A58F92A441F019F80E"/>
    <w:rsid w:val="008D7BE5"/>
  </w:style>
  <w:style w:type="paragraph" w:customStyle="1" w:styleId="AC492F447EF6449E9469E23BF82A9CF6">
    <w:name w:val="AC492F447EF6449E9469E23BF82A9CF6"/>
    <w:rsid w:val="008D7BE5"/>
  </w:style>
  <w:style w:type="paragraph" w:customStyle="1" w:styleId="ACA75C6622B7491D8B8F5531B73702EA">
    <w:name w:val="ACA75C6622B7491D8B8F5531B73702EA"/>
    <w:rsid w:val="008D7BE5"/>
  </w:style>
  <w:style w:type="paragraph" w:customStyle="1" w:styleId="A9DC895182434D4FAEC7B6887D60DB8A">
    <w:name w:val="A9DC895182434D4FAEC7B6887D60DB8A"/>
    <w:rsid w:val="008D7BE5"/>
  </w:style>
  <w:style w:type="paragraph" w:customStyle="1" w:styleId="6F615B3219464E2BB04A84DEC7D7BD52">
    <w:name w:val="6F615B3219464E2BB04A84DEC7D7BD52"/>
    <w:rsid w:val="008D7BE5"/>
  </w:style>
  <w:style w:type="paragraph" w:customStyle="1" w:styleId="B73FCCD953504A5F8FE2C215D318915A">
    <w:name w:val="B73FCCD953504A5F8FE2C215D318915A"/>
    <w:rsid w:val="008D7BE5"/>
  </w:style>
  <w:style w:type="paragraph" w:customStyle="1" w:styleId="13D2671FD6964859BFD52C7531CF9825">
    <w:name w:val="13D2671FD6964859BFD52C7531CF9825"/>
    <w:rsid w:val="00D33C29"/>
  </w:style>
  <w:style w:type="paragraph" w:customStyle="1" w:styleId="67C15033A1B04481B0C41325C7D786D0">
    <w:name w:val="67C15033A1B04481B0C41325C7D786D0"/>
    <w:rsid w:val="00D33C29"/>
  </w:style>
  <w:style w:type="paragraph" w:customStyle="1" w:styleId="F6844EA459F3462CA0D6B3D8262283FC">
    <w:name w:val="F6844EA459F3462CA0D6B3D8262283FC"/>
    <w:rsid w:val="00D33C29"/>
  </w:style>
  <w:style w:type="paragraph" w:customStyle="1" w:styleId="3E718D7D571E465496D1852D5EE7F8B7">
    <w:name w:val="3E718D7D571E465496D1852D5EE7F8B7"/>
    <w:rsid w:val="00D33C29"/>
  </w:style>
  <w:style w:type="paragraph" w:customStyle="1" w:styleId="4DF36689C7BD4D6AAAD4CAD86C40EF56">
    <w:name w:val="4DF36689C7BD4D6AAAD4CAD86C40EF56"/>
    <w:rsid w:val="00D33C29"/>
  </w:style>
  <w:style w:type="paragraph" w:customStyle="1" w:styleId="88E47A911B3047A89DE4988149858A4F">
    <w:name w:val="88E47A911B3047A89DE4988149858A4F"/>
    <w:rsid w:val="00D33C29"/>
  </w:style>
  <w:style w:type="paragraph" w:customStyle="1" w:styleId="CF0B3FA63DA740F58D2B2854E5A7267E">
    <w:name w:val="CF0B3FA63DA740F58D2B2854E5A7267E"/>
    <w:rsid w:val="00D33C29"/>
  </w:style>
  <w:style w:type="paragraph" w:customStyle="1" w:styleId="0E1A4B83B1F04668B88D5B8AFE3F7719">
    <w:name w:val="0E1A4B83B1F04668B88D5B8AFE3F7719"/>
    <w:rsid w:val="00D33C29"/>
  </w:style>
  <w:style w:type="paragraph" w:customStyle="1" w:styleId="397B13C2D2EF4A638262A0B38D30A6EB">
    <w:name w:val="397B13C2D2EF4A638262A0B38D30A6EB"/>
    <w:rsid w:val="00D33C29"/>
  </w:style>
  <w:style w:type="paragraph" w:customStyle="1" w:styleId="5F20474224E84D43B24FD357013768DF">
    <w:name w:val="5F20474224E84D43B24FD357013768DF"/>
    <w:rsid w:val="00D33C29"/>
  </w:style>
  <w:style w:type="paragraph" w:customStyle="1" w:styleId="3578E8A1E9A840ED8A0A480DF8D6072E">
    <w:name w:val="3578E8A1E9A840ED8A0A480DF8D6072E"/>
    <w:rsid w:val="00D33C29"/>
  </w:style>
  <w:style w:type="paragraph" w:customStyle="1" w:styleId="87AE47EA0C584F1F9F193D029A26A31E">
    <w:name w:val="87AE47EA0C584F1F9F193D029A26A31E"/>
    <w:rsid w:val="00D33C29"/>
  </w:style>
  <w:style w:type="paragraph" w:customStyle="1" w:styleId="9259DC280EA9441DA96ED4C556F31D94">
    <w:name w:val="9259DC280EA9441DA96ED4C556F31D94"/>
  </w:style>
  <w:style w:type="paragraph" w:customStyle="1" w:styleId="FC2A23BF224A4324937BF2FE6022DF65">
    <w:name w:val="FC2A23BF224A4324937BF2FE6022DF65"/>
  </w:style>
  <w:style w:type="paragraph" w:customStyle="1" w:styleId="6DB4E5B5D1234B408D1208310D4C1FCB">
    <w:name w:val="6DB4E5B5D1234B408D1208310D4C1FCB"/>
  </w:style>
  <w:style w:type="paragraph" w:customStyle="1" w:styleId="ECFBA5BBD1454301B0A9A44A76DBFEDD">
    <w:name w:val="ECFBA5BBD1454301B0A9A44A76DBFEDD"/>
  </w:style>
  <w:style w:type="paragraph" w:customStyle="1" w:styleId="19343009B6DF4A869CE4524CD7B2DE7E">
    <w:name w:val="19343009B6DF4A869CE4524CD7B2DE7E"/>
  </w:style>
  <w:style w:type="paragraph" w:customStyle="1" w:styleId="CD2DECC1D0784187ACA77B29710AF2D0">
    <w:name w:val="CD2DECC1D0784187ACA77B29710AF2D0"/>
    <w:rsid w:val="001408BD"/>
  </w:style>
  <w:style w:type="paragraph" w:customStyle="1" w:styleId="38B63B504975434EA6D2363ED46158D2">
    <w:name w:val="38B63B504975434EA6D2363ED46158D2"/>
    <w:rsid w:val="001408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F400"/>
      </a:accent1>
      <a:accent2>
        <a:srgbClr val="05D74D"/>
      </a:accent2>
      <a:accent3>
        <a:srgbClr val="2F3342"/>
      </a:accent3>
      <a:accent4>
        <a:srgbClr val="038B30"/>
      </a:accent4>
      <a:accent5>
        <a:srgbClr val="05EE55"/>
      </a:accent5>
      <a:accent6>
        <a:srgbClr val="70AD47"/>
      </a:accent6>
      <a:hlink>
        <a:srgbClr val="05D74D"/>
      </a:hlink>
      <a:folHlink>
        <a:srgbClr val="C0F40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541DF-FE98-4CDD-A14C-B9B092272D0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929FACA-0367-4DBE-BFE4-9FFF75463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EDC465-A9D7-41E2-9066-2C89819E11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A76706-9F8B-4CB4-AC87-3376D469112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Education meeting agenda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Quraishi, Wajahath</lastModifiedBy>
  <revision>8</revision>
  <dcterms:created xsi:type="dcterms:W3CDTF">2019-12-17T20:14:00.0000000Z</dcterms:created>
  <dcterms:modified xsi:type="dcterms:W3CDTF">2019-12-18T21:43:49.5245825Z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