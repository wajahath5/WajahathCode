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37BD17" w14:textId="77777777" w:rsidR="00EF36A5" w:rsidRPr="00AB4981" w:rsidRDefault="00780F27" w:rsidP="00AB4981">
      <w:pPr>
        <w:pStyle w:val="Title"/>
      </w:pPr>
      <w:r>
        <w:t>Global Database SErvices summit</w:t>
      </w:r>
    </w:p>
    <w:sdt>
      <w:sdtPr>
        <w:id w:val="515582267"/>
        <w:placeholder>
          <w:docPart w:val="596962DE96EF47308DD588FC7D919AF0"/>
        </w:placeholder>
        <w:temporary/>
        <w:showingPlcHdr/>
        <w15:appearance w15:val="hidden"/>
      </w:sdtPr>
      <w:sdtEndPr/>
      <w:sdtContent>
        <w:p w14:paraId="22BCC025" w14:textId="77777777" w:rsidR="00EF36A5" w:rsidRPr="004129B7" w:rsidRDefault="004129B7" w:rsidP="004129B7">
          <w:pPr>
            <w:pStyle w:val="Title"/>
          </w:pPr>
          <w:r w:rsidRPr="004129B7">
            <w:t>Agenda</w:t>
          </w:r>
        </w:p>
      </w:sdtContent>
    </w:sdt>
    <w:p w14:paraId="35D4E204" w14:textId="77777777" w:rsidR="00EF36A5" w:rsidRPr="004129B7" w:rsidRDefault="00E75E78" w:rsidP="004129B7">
      <w:pPr>
        <w:pStyle w:val="Details"/>
      </w:pPr>
      <w:sdt>
        <w:sdtPr>
          <w:rPr>
            <w:rStyle w:val="Bold"/>
          </w:rPr>
          <w:id w:val="-2126385715"/>
          <w:placeholder>
            <w:docPart w:val="8A99AE402FE24AB5ADBAED5012B7E2F6"/>
          </w:placeholder>
          <w:temporary/>
          <w:showingPlcHdr/>
          <w15:appearance w15:val="hidden"/>
        </w:sdtPr>
        <w:sdtEndPr>
          <w:rPr>
            <w:rStyle w:val="Bold"/>
          </w:rPr>
        </w:sdtEndPr>
        <w:sdtContent>
          <w:r w:rsidR="004129B7" w:rsidRPr="004129B7">
            <w:rPr>
              <w:rStyle w:val="Bold"/>
            </w:rPr>
            <w:t>Date:</w:t>
          </w:r>
        </w:sdtContent>
      </w:sdt>
      <w:r w:rsidR="004129B7" w:rsidRPr="004129B7">
        <w:t xml:space="preserve"> </w:t>
      </w:r>
      <w:r w:rsidR="00780F27">
        <w:t>Jan 14</w:t>
      </w:r>
      <w:r w:rsidR="00780F27" w:rsidRPr="00780F27">
        <w:rPr>
          <w:vertAlign w:val="superscript"/>
        </w:rPr>
        <w:t>th</w:t>
      </w:r>
      <w:r w:rsidR="00780F27">
        <w:t xml:space="preserve"> – Jan 16th</w:t>
      </w:r>
    </w:p>
    <w:p w14:paraId="54295DB3" w14:textId="2622AED6" w:rsidR="00EF36A5" w:rsidRPr="00AB4981" w:rsidRDefault="00E75E78" w:rsidP="00AB4981">
      <w:pPr>
        <w:pStyle w:val="Details"/>
      </w:pPr>
      <w:sdt>
        <w:sdtPr>
          <w:rPr>
            <w:rStyle w:val="Bold"/>
          </w:rPr>
          <w:id w:val="-318193952"/>
          <w:placeholder>
            <w:docPart w:val="92EF375CE2C04A7385A357816F35EF61"/>
          </w:placeholder>
          <w:temporary/>
          <w:showingPlcHdr/>
          <w15:appearance w15:val="hidden"/>
        </w:sdtPr>
        <w:sdtEndPr>
          <w:rPr>
            <w:rStyle w:val="Bold"/>
          </w:rPr>
        </w:sdtEndPr>
        <w:sdtContent>
          <w:r w:rsidR="5492EB6C" w:rsidRPr="5492EB6C">
            <w:rPr>
              <w:rStyle w:val="Bold"/>
            </w:rPr>
            <w:t>Time:</w:t>
          </w:r>
        </w:sdtContent>
      </w:sdt>
      <w:r w:rsidR="5492EB6C" w:rsidRPr="5492EB6C">
        <w:rPr>
          <w:rStyle w:val="Bold"/>
        </w:rPr>
        <w:t xml:space="preserve"> </w:t>
      </w:r>
      <w:r w:rsidR="5492EB6C">
        <w:t>10: 00 AM</w:t>
      </w:r>
    </w:p>
    <w:tbl>
      <w:tblPr>
        <w:tblStyle w:val="ListTable6Colorful"/>
        <w:tblpPr w:leftFromText="180" w:rightFromText="180" w:vertAnchor="text" w:tblpXSpec="center" w:tblpY="1"/>
        <w:tblOverlap w:val="never"/>
        <w:tblW w:w="9360" w:type="dxa"/>
        <w:tblLayout w:type="fixed"/>
        <w:tblCellMar>
          <w:left w:w="0" w:type="dxa"/>
        </w:tblCellMar>
        <w:tblLook w:val="0620" w:firstRow="1" w:lastRow="0" w:firstColumn="0" w:lastColumn="0" w:noHBand="1" w:noVBand="1"/>
        <w:tblDescription w:val="Agenda items table"/>
      </w:tblPr>
      <w:tblGrid>
        <w:gridCol w:w="720"/>
        <w:gridCol w:w="1080"/>
        <w:gridCol w:w="4810"/>
        <w:gridCol w:w="1375"/>
        <w:gridCol w:w="1375"/>
      </w:tblGrid>
      <w:tr w:rsidR="00A87F89" w:rsidRPr="00D0550B" w14:paraId="3BE976A7" w14:textId="77777777" w:rsidTr="006D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tcW w:w="720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</w:tcPr>
          <w:p w14:paraId="1E4D9232" w14:textId="5ACEC254" w:rsidR="00A87F89" w:rsidRDefault="00A87F89" w:rsidP="002D32B2">
            <w:pPr>
              <w:jc w:val="center"/>
            </w:pPr>
            <w:r>
              <w:t>Date</w:t>
            </w:r>
          </w:p>
        </w:tc>
        <w:tc>
          <w:tcPr>
            <w:tcW w:w="1080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</w:tcPr>
          <w:p w14:paraId="2CA5B29B" w14:textId="55A800F9" w:rsidR="00A87F89" w:rsidRPr="00F01E4D" w:rsidRDefault="00A87F89" w:rsidP="002D32B2">
            <w:pPr>
              <w:jc w:val="center"/>
            </w:pPr>
            <w:r>
              <w:t>Time</w:t>
            </w:r>
            <w:r w:rsidRPr="00F01E4D">
              <w:t xml:space="preserve"> </w:t>
            </w:r>
          </w:p>
        </w:tc>
        <w:tc>
          <w:tcPr>
            <w:tcW w:w="4810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</w:tcPr>
          <w:sdt>
            <w:sdtPr>
              <w:alias w:val="Item:"/>
              <w:tag w:val="Item:"/>
              <w:id w:val="614954302"/>
              <w:placeholder>
                <w:docPart w:val="ECFBA5BBD1454301B0A9A44A76DBFEDD"/>
              </w:placeholder>
              <w:temporary/>
              <w:showingPlcHdr/>
              <w15:appearance w15:val="hidden"/>
            </w:sdtPr>
            <w:sdtEndPr/>
            <w:sdtContent>
              <w:p w14:paraId="636DBCF1" w14:textId="293A2773" w:rsidR="00A87F89" w:rsidRDefault="00A87F89" w:rsidP="002D32B2">
                <w:pPr>
                  <w:jc w:val="center"/>
                </w:pPr>
                <w:r w:rsidRPr="00D0550B">
                  <w:t>Item</w:t>
                </w:r>
              </w:p>
            </w:sdtContent>
          </w:sdt>
          <w:p w14:paraId="4C356667" w14:textId="77777777" w:rsidR="7A22B91F" w:rsidRDefault="7A22B91F" w:rsidP="002D32B2"/>
        </w:tc>
        <w:tc>
          <w:tcPr>
            <w:tcW w:w="1375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</w:tcPr>
          <w:p w14:paraId="74D9EA31" w14:textId="63B34B9A" w:rsidR="00A87F89" w:rsidRDefault="00A87F89" w:rsidP="002D32B2">
            <w:pPr>
              <w:jc w:val="center"/>
            </w:pPr>
            <w:r>
              <w:t>Audience</w:t>
            </w:r>
          </w:p>
        </w:tc>
        <w:tc>
          <w:tcPr>
            <w:tcW w:w="1375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</w:tcPr>
          <w:sdt>
            <w:sdtPr>
              <w:alias w:val="Owner:"/>
              <w:tag w:val="Owner:"/>
              <w:id w:val="941189954"/>
              <w:placeholder>
                <w:docPart w:val="19343009B6DF4A869CE4524CD7B2DE7E"/>
              </w:placeholder>
              <w:temporary/>
              <w:showingPlcHdr/>
              <w15:appearance w15:val="hidden"/>
            </w:sdtPr>
            <w:sdtContent>
              <w:p w14:paraId="0A5B65B4" w14:textId="77777777" w:rsidR="7A22B91F" w:rsidRDefault="00A87F89" w:rsidP="002D32B2">
                <w:pPr>
                  <w:jc w:val="center"/>
                </w:pPr>
                <w:r w:rsidRPr="00D0550B">
                  <w:t>Owner</w:t>
                </w:r>
              </w:p>
            </w:sdtContent>
          </w:sdt>
          <w:p w14:paraId="6CB153FC" w14:textId="77777777" w:rsidR="0095173A" w:rsidRDefault="0095173A" w:rsidP="002D32B2">
            <w:pPr>
              <w:jc w:val="center"/>
            </w:pPr>
          </w:p>
        </w:tc>
      </w:tr>
      <w:tr w:rsidR="00A87F89" w:rsidRPr="00D0550B" w14:paraId="25EE14A0" w14:textId="77777777" w:rsidTr="006D15CE">
        <w:trPr>
          <w:trHeight w:val="360"/>
        </w:trPr>
        <w:tc>
          <w:tcPr>
            <w:tcW w:w="720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14:paraId="5CD7FB5A" w14:textId="60870BFC" w:rsidR="00A87F89" w:rsidRDefault="23B7409C" w:rsidP="002D32B2">
            <w:r>
              <w:t xml:space="preserve"> 14th</w:t>
            </w:r>
          </w:p>
        </w:tc>
        <w:tc>
          <w:tcPr>
            <w:tcW w:w="1080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14:paraId="46848241" w14:textId="5A0D3C20" w:rsidR="00A87F89" w:rsidRPr="00D0550B" w:rsidRDefault="00A87F89" w:rsidP="002D32B2">
            <w:r>
              <w:t>10</w:t>
            </w:r>
            <w:r w:rsidR="00F02197">
              <w:t>:00</w:t>
            </w:r>
          </w:p>
        </w:tc>
        <w:sdt>
          <w:sdtPr>
            <w:rPr>
              <w:rFonts w:ascii="Calibri" w:hAnsi="Calibri" w:cs="Calibri"/>
              <w:sz w:val="28"/>
              <w:szCs w:val="22"/>
            </w:rPr>
            <w:alias w:val="Enter item here:"/>
            <w:tag w:val="Enter item here:"/>
            <w:id w:val="45959646"/>
            <w:placeholder>
              <w:docPart w:val="397B13C2D2EF4A638262A0B38D30A6EB"/>
            </w:placeholder>
            <w:temporary/>
            <w:showingPlcHdr/>
            <w15:appearance w15:val="hidden"/>
          </w:sdtPr>
          <w:sdtEndPr/>
          <w:sdtContent>
            <w:tc>
              <w:tcPr>
                <w:tcW w:w="4810" w:type="dxa"/>
                <w:tcBorders>
                  <w:top w:val="single" w:sz="18" w:space="0" w:color="44546A" w:themeColor="text2"/>
                  <w:bottom w:val="single" w:sz="2" w:space="0" w:color="44546A" w:themeColor="text2"/>
                </w:tcBorders>
                <w:vAlign w:val="center"/>
              </w:tcPr>
              <w:p w14:paraId="5E86E869" w14:textId="77777777" w:rsidR="00A87F89" w:rsidRPr="00690325" w:rsidRDefault="00A87F89" w:rsidP="002D32B2">
                <w:pPr>
                  <w:rPr>
                    <w:rFonts w:ascii="Calibri" w:hAnsi="Calibri" w:cs="Calibri"/>
                    <w:sz w:val="28"/>
                    <w:szCs w:val="22"/>
                  </w:rPr>
                </w:pPr>
                <w:r w:rsidRPr="00690325">
                  <w:rPr>
                    <w:rFonts w:ascii="Calibri" w:hAnsi="Calibri" w:cs="Calibri"/>
                    <w:sz w:val="28"/>
                    <w:szCs w:val="22"/>
                  </w:rPr>
                  <w:t>Welcome</w:t>
                </w:r>
              </w:p>
            </w:tc>
          </w:sdtContent>
        </w:sdt>
        <w:tc>
          <w:tcPr>
            <w:tcW w:w="1375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14:paraId="595C3C69" w14:textId="713E262D" w:rsidR="00A87F89" w:rsidRDefault="00A87F89" w:rsidP="002D32B2">
            <w:r>
              <w:t>Everyone</w:t>
            </w:r>
          </w:p>
        </w:tc>
        <w:tc>
          <w:tcPr>
            <w:tcW w:w="1375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14:paraId="538E83A7" w14:textId="23499816" w:rsidR="00A87F89" w:rsidRPr="00D0550B" w:rsidRDefault="00A87F89" w:rsidP="002D32B2">
            <w:r>
              <w:t>Denny</w:t>
            </w:r>
          </w:p>
        </w:tc>
      </w:tr>
      <w:tr w:rsidR="00A87F89" w:rsidRPr="00D0550B" w14:paraId="50E02574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9E35E7C" w14:textId="77777777" w:rsidR="00A87F89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1489025" w14:textId="4DA9FBC3" w:rsidR="00A87F89" w:rsidRPr="00D0550B" w:rsidRDefault="00A87F89" w:rsidP="002D32B2">
            <w:r>
              <w:t>10:15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A3C4823" w14:textId="77777777" w:rsidR="00A87F89" w:rsidRPr="00690325" w:rsidRDefault="00A87F89" w:rsidP="002D32B2">
            <w:pPr>
              <w:rPr>
                <w:rFonts w:ascii="Calibri" w:hAnsi="Calibri" w:cs="Calibri"/>
                <w:sz w:val="28"/>
                <w:szCs w:val="22"/>
              </w:rPr>
            </w:pPr>
            <w:r w:rsidRPr="00690325">
              <w:rPr>
                <w:rFonts w:ascii="Calibri" w:hAnsi="Calibri" w:cs="Calibri"/>
                <w:sz w:val="28"/>
                <w:szCs w:val="22"/>
              </w:rPr>
              <w:t>Leadership Updates and Vision (multiple)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F666605" w14:textId="3A205E33" w:rsidR="00A87F89" w:rsidRDefault="00A87F89" w:rsidP="002D32B2">
            <w: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5813836" w14:textId="51E4BE53" w:rsidR="00A87F89" w:rsidRPr="00D0550B" w:rsidRDefault="00A87F89" w:rsidP="002D32B2">
            <w:r>
              <w:t>Shailesh</w:t>
            </w:r>
          </w:p>
        </w:tc>
      </w:tr>
      <w:tr w:rsidR="00A87F89" w:rsidRPr="00D0550B" w14:paraId="66BFCCEE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98211E0" w14:textId="77777777" w:rsidR="00A87F89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72A6659" w14:textId="2C22AE36" w:rsidR="00A87F89" w:rsidRPr="00D0550B" w:rsidRDefault="00A87F89" w:rsidP="002D32B2">
            <w:r>
              <w:t>10:45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B3C433E" w14:textId="07E449AB" w:rsidR="00A87F89" w:rsidRPr="00971C71" w:rsidRDefault="00A87F89" w:rsidP="002D32B2">
            <w:p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8"/>
                <w:szCs w:val="22"/>
              </w:rPr>
              <w:t>Overview of the GDS Team</w:t>
            </w:r>
          </w:p>
          <w:p w14:paraId="60B4FF55" w14:textId="77777777" w:rsidR="00A87F89" w:rsidRPr="00971C71" w:rsidRDefault="00A87F89" w:rsidP="002D32B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Team Org</w:t>
            </w:r>
          </w:p>
          <w:p w14:paraId="71C391CE" w14:textId="77777777" w:rsidR="00A87F89" w:rsidRPr="00971C71" w:rsidRDefault="00A87F89" w:rsidP="002D32B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Major Supported Areas</w:t>
            </w:r>
          </w:p>
          <w:p w14:paraId="6F1124E5" w14:textId="1C24630B" w:rsidR="00A87F89" w:rsidRPr="00971C71" w:rsidRDefault="00A87F89" w:rsidP="002D32B2">
            <w:pPr>
              <w:pStyle w:val="ListParagraph"/>
              <w:numPr>
                <w:ilvl w:val="1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SAP/Pharma/Generics</w:t>
            </w:r>
          </w:p>
          <w:p w14:paraId="321E74A6" w14:textId="77777777" w:rsidR="00A87F89" w:rsidRPr="00971C71" w:rsidRDefault="00A87F89" w:rsidP="002D32B2">
            <w:pPr>
              <w:pStyle w:val="ListParagraph"/>
              <w:numPr>
                <w:ilvl w:val="1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MMS</w:t>
            </w:r>
          </w:p>
          <w:p w14:paraId="5CCEC861" w14:textId="77777777" w:rsidR="00A87F89" w:rsidRPr="00971C71" w:rsidRDefault="00A87F89" w:rsidP="002D32B2">
            <w:pPr>
              <w:pStyle w:val="ListParagraph"/>
              <w:numPr>
                <w:ilvl w:val="1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Customer Experience</w:t>
            </w:r>
          </w:p>
          <w:p w14:paraId="5DAB6C7B" w14:textId="338DD0F3" w:rsidR="00A87F89" w:rsidRPr="00971C71" w:rsidRDefault="00A87F89" w:rsidP="002D32B2">
            <w:pPr>
              <w:pStyle w:val="ListParagraph"/>
              <w:numPr>
                <w:ilvl w:val="1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…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88225B4" w14:textId="3F97576E" w:rsidR="00A87F89" w:rsidRDefault="00A87F89" w:rsidP="002D32B2">
            <w: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333CCB4" w14:textId="71A9572C" w:rsidR="00A87F89" w:rsidRPr="00D0550B" w:rsidRDefault="00A87F89" w:rsidP="002D32B2">
            <w:r>
              <w:t>Denny</w:t>
            </w:r>
          </w:p>
        </w:tc>
      </w:tr>
      <w:tr w:rsidR="008D1038" w:rsidRPr="00D0550B" w14:paraId="5F8AADB4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EB0F8D7" w14:textId="77777777" w:rsidR="008D1038" w:rsidRDefault="008D1038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6471E42" w14:textId="6ABAE5C0" w:rsidR="008D1038" w:rsidRDefault="008D1038" w:rsidP="002D32B2">
            <w:r>
              <w:t>11:00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1608EC4" w14:textId="384AA482" w:rsidR="008D1038" w:rsidRPr="00971C71" w:rsidRDefault="008D1038" w:rsidP="002D32B2">
            <w:pPr>
              <w:rPr>
                <w:rFonts w:ascii="Calibri" w:hAnsi="Calibri" w:cs="Calibri"/>
                <w:sz w:val="28"/>
                <w:szCs w:val="22"/>
              </w:rPr>
            </w:pPr>
            <w:r>
              <w:rPr>
                <w:rFonts w:ascii="Calibri" w:hAnsi="Calibri" w:cs="Calibri"/>
                <w:sz w:val="28"/>
                <w:szCs w:val="22"/>
              </w:rPr>
              <w:t>Break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0519EF0" w14:textId="77777777" w:rsidR="008D1038" w:rsidRDefault="008D1038" w:rsidP="002D32B2"/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64B3DB3" w14:textId="77777777" w:rsidR="008D1038" w:rsidRDefault="008D1038" w:rsidP="002D32B2"/>
        </w:tc>
      </w:tr>
      <w:tr w:rsidR="00A87F89" w:rsidRPr="00D0550B" w14:paraId="790ADF0A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DA44DF3" w14:textId="77777777" w:rsidR="00A87F89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2EB378F" w14:textId="4C27DFC3" w:rsidR="00A87F89" w:rsidRPr="00D0550B" w:rsidRDefault="008D1038" w:rsidP="002D32B2">
            <w:r>
              <w:t>11</w:t>
            </w:r>
            <w:r w:rsidR="00A87F89">
              <w:t>:</w:t>
            </w:r>
            <w:r>
              <w:t>15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739607E" w14:textId="77777777" w:rsidR="00A87F89" w:rsidRPr="00971C71" w:rsidRDefault="00A87F89" w:rsidP="002D32B2">
            <w:pPr>
              <w:rPr>
                <w:rFonts w:ascii="Calibri" w:hAnsi="Calibri" w:cs="Calibri"/>
                <w:sz w:val="28"/>
                <w:szCs w:val="22"/>
              </w:rPr>
            </w:pPr>
            <w:r w:rsidRPr="00971C71">
              <w:rPr>
                <w:rFonts w:ascii="Calibri" w:hAnsi="Calibri" w:cs="Calibri"/>
                <w:sz w:val="28"/>
                <w:szCs w:val="22"/>
              </w:rPr>
              <w:t xml:space="preserve">Accomplishments </w:t>
            </w:r>
          </w:p>
          <w:p w14:paraId="5F5BD0E7" w14:textId="11802DAB" w:rsidR="00A87F89" w:rsidRPr="00971C71" w:rsidRDefault="00A87F89" w:rsidP="002D32B2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Eanen (Cloud Adoption/Architecture/Database Service Automation)</w:t>
            </w:r>
          </w:p>
          <w:p w14:paraId="77B402A5" w14:textId="77777777" w:rsidR="00A87F89" w:rsidRPr="00971C71" w:rsidRDefault="00A87F89" w:rsidP="002D32B2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Tim (Order to Cash/Generics/ Supply Chain/Infra/DR/Sunset)</w:t>
            </w:r>
          </w:p>
          <w:p w14:paraId="736F7AC6" w14:textId="77777777" w:rsidR="00A87F89" w:rsidRPr="00971C71" w:rsidRDefault="00A87F89" w:rsidP="002D32B2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Jeremiah (Security/Automation/MMS)</w:t>
            </w:r>
          </w:p>
          <w:p w14:paraId="6A05A809" w14:textId="77777777" w:rsidR="00A87F89" w:rsidRPr="00E65102" w:rsidRDefault="00A87F89" w:rsidP="002D32B2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D6D4AAB" w14:textId="7DF328B7" w:rsidR="00A87F89" w:rsidRDefault="00A87F89" w:rsidP="002D32B2">
            <w: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9248DC8" w14:textId="45E3C0EE" w:rsidR="00A87F89" w:rsidRPr="00D0550B" w:rsidRDefault="00A87F89" w:rsidP="002D32B2">
            <w:r>
              <w:t>Team Leads</w:t>
            </w:r>
          </w:p>
        </w:tc>
      </w:tr>
      <w:tr w:rsidR="00A87F89" w:rsidRPr="00D0550B" w14:paraId="6F947CC6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45AC73B" w14:textId="77777777" w:rsidR="00A87F89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46A7536" w14:textId="5693DF47" w:rsidR="00A87F89" w:rsidRPr="00D0550B" w:rsidRDefault="008D1038" w:rsidP="002D32B2">
            <w:r>
              <w:t>11:45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31F4068" w14:textId="2E16CF82" w:rsidR="00A87F89" w:rsidRPr="00971C71" w:rsidRDefault="00A87F89" w:rsidP="002D32B2">
            <w:pPr>
              <w:rPr>
                <w:rFonts w:ascii="Calibri" w:hAnsi="Calibri" w:cs="Calibri"/>
                <w:sz w:val="28"/>
                <w:szCs w:val="22"/>
              </w:rPr>
            </w:pPr>
            <w:r w:rsidRPr="00971C71">
              <w:rPr>
                <w:rFonts w:ascii="Calibri" w:hAnsi="Calibri" w:cs="Calibri"/>
                <w:sz w:val="28"/>
                <w:szCs w:val="22"/>
              </w:rPr>
              <w:t>Operational Excellence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8914EAA" w14:textId="67B0C50C" w:rsidR="00A87F89" w:rsidRDefault="00A87F89" w:rsidP="002D32B2">
            <w: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0F69A90" w14:textId="36795A7D" w:rsidR="00A87F89" w:rsidRDefault="00A87F89" w:rsidP="002D32B2">
            <w:r>
              <w:t>Lax Venkatesan</w:t>
            </w:r>
          </w:p>
        </w:tc>
      </w:tr>
      <w:tr w:rsidR="008D1038" w:rsidRPr="00D0550B" w14:paraId="018D2135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450339C" w14:textId="77777777" w:rsidR="008D1038" w:rsidRDefault="008D1038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3D8EFE4" w14:textId="58279003" w:rsidR="008D1038" w:rsidRDefault="008D1038" w:rsidP="002D32B2">
            <w:r>
              <w:t>12:15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477E05B" w14:textId="27907CBE" w:rsidR="008D1038" w:rsidRPr="00971C71" w:rsidRDefault="008D1038" w:rsidP="002D32B2">
            <w:pPr>
              <w:rPr>
                <w:rFonts w:ascii="Calibri" w:hAnsi="Calibri" w:cs="Calibri"/>
                <w:sz w:val="28"/>
                <w:szCs w:val="22"/>
              </w:rPr>
            </w:pPr>
            <w:r>
              <w:rPr>
                <w:rFonts w:ascii="Calibri" w:hAnsi="Calibri" w:cs="Calibri"/>
                <w:sz w:val="28"/>
                <w:szCs w:val="22"/>
              </w:rPr>
              <w:t>Lunch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5E6FDCB" w14:textId="77777777" w:rsidR="008D1038" w:rsidRDefault="008D1038" w:rsidP="002D32B2"/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9A31C99" w14:textId="77777777" w:rsidR="008D1038" w:rsidRDefault="008D1038" w:rsidP="002D32B2"/>
        </w:tc>
      </w:tr>
      <w:tr w:rsidR="00A87F89" w:rsidRPr="00D0550B" w14:paraId="5FA1255A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4B93C2D" w14:textId="77777777" w:rsidR="00A87F89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178584D" w14:textId="75862330" w:rsidR="00A87F89" w:rsidRPr="00D0550B" w:rsidRDefault="008D1038" w:rsidP="002D32B2">
            <w:r>
              <w:t>1:00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8D8DC7B" w14:textId="77777777" w:rsidR="00896A54" w:rsidRDefault="00896A54" w:rsidP="002D32B2">
            <w:pPr>
              <w:rPr>
                <w:rFonts w:ascii="Calibri" w:hAnsi="Calibri" w:cs="Calibri"/>
                <w:sz w:val="28"/>
                <w:szCs w:val="22"/>
              </w:rPr>
            </w:pPr>
          </w:p>
          <w:p w14:paraId="6DFD8CEA" w14:textId="204DEF0F" w:rsidR="00A87F89" w:rsidRPr="00971C71" w:rsidRDefault="00A87F89" w:rsidP="002D32B2">
            <w:p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8"/>
                <w:szCs w:val="22"/>
              </w:rPr>
              <w:t>Future/Ongoing Project Pipeline</w:t>
            </w:r>
            <w:r>
              <w:rPr>
                <w:rFonts w:ascii="Calibri" w:hAnsi="Calibri" w:cs="Calibri"/>
                <w:sz w:val="28"/>
                <w:szCs w:val="22"/>
              </w:rPr>
              <w:t xml:space="preserve"> (Executive Overview)</w:t>
            </w:r>
          </w:p>
          <w:p w14:paraId="5FC63624" w14:textId="2C92CF96" w:rsidR="00A87F89" w:rsidRPr="00971C71" w:rsidRDefault="00A87F89" w:rsidP="002D32B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71C71">
              <w:rPr>
                <w:rFonts w:ascii="Calibri" w:hAnsi="Calibri" w:cs="Calibri"/>
                <w:sz w:val="22"/>
                <w:szCs w:val="22"/>
              </w:rPr>
              <w:t>Mckesson</w:t>
            </w:r>
            <w:proofErr w:type="spellEnd"/>
            <w:r w:rsidRPr="00971C71">
              <w:rPr>
                <w:rFonts w:ascii="Calibri" w:hAnsi="Calibri" w:cs="Calibri"/>
                <w:sz w:val="22"/>
                <w:szCs w:val="22"/>
              </w:rPr>
              <w:t xml:space="preserve"> Europe</w:t>
            </w:r>
          </w:p>
          <w:p w14:paraId="0DBF3D78" w14:textId="77777777" w:rsidR="00A87F89" w:rsidRPr="00971C71" w:rsidRDefault="00A87F89" w:rsidP="002D32B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MMS Decommission</w:t>
            </w:r>
          </w:p>
          <w:p w14:paraId="62B8A1CA" w14:textId="77777777" w:rsidR="00A87F89" w:rsidRPr="00971C71" w:rsidRDefault="00A87F89" w:rsidP="002D32B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License Consolidation</w:t>
            </w:r>
          </w:p>
          <w:p w14:paraId="3D679D85" w14:textId="77777777" w:rsidR="00A87F89" w:rsidRPr="00971C71" w:rsidRDefault="00A87F89" w:rsidP="002D32B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14:paraId="24183BF4" w14:textId="77777777" w:rsidR="00A87F89" w:rsidRDefault="00A87F89" w:rsidP="002D32B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Security</w:t>
            </w:r>
          </w:p>
          <w:p w14:paraId="141428E5" w14:textId="77777777" w:rsidR="00A87F89" w:rsidRDefault="00A87F89" w:rsidP="002D32B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Cloud</w:t>
            </w:r>
          </w:p>
          <w:p w14:paraId="2B17BB32" w14:textId="77777777" w:rsidR="00A87F89" w:rsidRDefault="00A87F89" w:rsidP="002D32B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Etc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…</w:t>
            </w:r>
          </w:p>
          <w:p w14:paraId="1699DADD" w14:textId="77777777" w:rsidR="003B4E2E" w:rsidRPr="003B4E2E" w:rsidRDefault="003B4E2E" w:rsidP="002D32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0E033F3" w14:textId="027A5B93" w:rsidR="00457190" w:rsidRPr="00457190" w:rsidRDefault="00457190" w:rsidP="002D32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ACD837B" w14:textId="1A38454C" w:rsidR="00A87F89" w:rsidRDefault="00A87F89" w:rsidP="002D32B2">
            <w:r>
              <w:lastRenderedPageBreak/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435D109" w14:textId="0FDBAA71" w:rsidR="00A87F89" w:rsidRDefault="00A87F89" w:rsidP="002D32B2">
            <w:proofErr w:type="spellStart"/>
            <w:r>
              <w:t>Waj</w:t>
            </w:r>
            <w:proofErr w:type="spellEnd"/>
          </w:p>
        </w:tc>
      </w:tr>
      <w:tr w:rsidR="00A87F89" w:rsidRPr="00D0550B" w14:paraId="0FCB8194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A12B809" w14:textId="77777777" w:rsidR="00A87F89" w:rsidRPr="00D0550B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371C4F3" w14:textId="54AB2F28" w:rsidR="00A87F89" w:rsidRPr="00D0550B" w:rsidRDefault="00FF19F8" w:rsidP="002D32B2">
            <w:r>
              <w:t>2</w:t>
            </w:r>
            <w:r w:rsidR="00724E31">
              <w:t xml:space="preserve">:00 </w:t>
            </w:r>
            <w:r>
              <w:t>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E9D95B6" w14:textId="519D1C3C" w:rsidR="00A87F89" w:rsidRPr="00126EE9" w:rsidRDefault="00A87F89" w:rsidP="002D32B2">
            <w:pPr>
              <w:rPr>
                <w:rFonts w:ascii="Calibri" w:hAnsi="Calibri" w:cs="Calibri"/>
                <w:sz w:val="28"/>
                <w:szCs w:val="22"/>
              </w:rPr>
            </w:pPr>
            <w:r w:rsidRPr="00126EE9">
              <w:rPr>
                <w:rFonts w:ascii="Calibri" w:hAnsi="Calibri" w:cs="Calibri"/>
                <w:sz w:val="28"/>
                <w:szCs w:val="22"/>
              </w:rPr>
              <w:t>Review the current landscape</w:t>
            </w:r>
          </w:p>
          <w:p w14:paraId="2E8555A3" w14:textId="77777777" w:rsidR="00A87F89" w:rsidRPr="00126EE9" w:rsidRDefault="00A87F89" w:rsidP="002D32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8"/>
                <w:szCs w:val="22"/>
              </w:rPr>
            </w:pPr>
            <w:r w:rsidRPr="00126EE9">
              <w:rPr>
                <w:rFonts w:ascii="Calibri" w:hAnsi="Calibri" w:cs="Calibri"/>
                <w:sz w:val="22"/>
                <w:szCs w:val="22"/>
              </w:rPr>
              <w:t>MMS</w:t>
            </w:r>
          </w:p>
          <w:p w14:paraId="4C33250E" w14:textId="77777777" w:rsidR="00A87F89" w:rsidRPr="00971C71" w:rsidRDefault="00A87F89" w:rsidP="002D32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Security</w:t>
            </w:r>
          </w:p>
          <w:p w14:paraId="612177EE" w14:textId="77777777" w:rsidR="00A87F89" w:rsidRPr="00971C71" w:rsidRDefault="00A87F89" w:rsidP="002D32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14:paraId="5C02CA3D" w14:textId="77777777" w:rsidR="00A87F89" w:rsidRPr="00971C71" w:rsidRDefault="00A87F89" w:rsidP="002D32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Generics</w:t>
            </w:r>
          </w:p>
          <w:p w14:paraId="72156BC3" w14:textId="77777777" w:rsidR="00A87F89" w:rsidRPr="00971C71" w:rsidRDefault="00A87F89" w:rsidP="002D32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Supply Chain</w:t>
            </w:r>
          </w:p>
          <w:p w14:paraId="3AD3FD5E" w14:textId="77777777" w:rsidR="00A87F89" w:rsidRPr="00971C71" w:rsidRDefault="00A87F89" w:rsidP="002D32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DR/Sunset</w:t>
            </w:r>
          </w:p>
          <w:p w14:paraId="71ABDDC8" w14:textId="77777777" w:rsidR="00A87F89" w:rsidRPr="00971C71" w:rsidRDefault="00A87F89" w:rsidP="002D32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Cloud Adoption</w:t>
            </w:r>
          </w:p>
          <w:p w14:paraId="69682B4E" w14:textId="77777777" w:rsidR="00A87F89" w:rsidRPr="00971C71" w:rsidRDefault="00A87F89" w:rsidP="002D32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14:paraId="57AEED42" w14:textId="41796595" w:rsidR="00A87F89" w:rsidRPr="00971C71" w:rsidRDefault="00A87F89" w:rsidP="002D32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New Technologies Architecture</w:t>
            </w:r>
          </w:p>
          <w:p w14:paraId="6CD0EBA5" w14:textId="77777777" w:rsidR="00A87F89" w:rsidRPr="00E65102" w:rsidRDefault="00A87F89" w:rsidP="002D32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6B371A9" w14:textId="285D4E60" w:rsidR="00A87F89" w:rsidRDefault="00724E31" w:rsidP="002D32B2">
            <w:r>
              <w:t xml:space="preserve">Everyone  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5ECFDA6" w14:textId="6F12480D" w:rsidR="00A87F89" w:rsidRPr="00D0550B" w:rsidRDefault="006F7A6E" w:rsidP="002D32B2">
            <w:r>
              <w:t xml:space="preserve"> Team Lead</w:t>
            </w:r>
          </w:p>
        </w:tc>
      </w:tr>
      <w:tr w:rsidR="23B7409C" w14:paraId="14414189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42E1F7F" w14:textId="0D12FE1B" w:rsidR="23B7409C" w:rsidRDefault="23B7409C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CE3A356" w14:textId="301C4778" w:rsidR="23B7409C" w:rsidRDefault="003B5566" w:rsidP="002D32B2">
            <w:r>
              <w:t>4:00 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F2C0887" w14:textId="25B5F877" w:rsidR="23B7409C" w:rsidRDefault="00BE10F1" w:rsidP="002D32B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  Break</w:t>
            </w:r>
            <w:r w:rsidR="00906071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99975CC" w14:textId="583B32C7" w:rsidR="23B7409C" w:rsidRDefault="23B7409C" w:rsidP="002D32B2"/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67CA97D" w14:textId="6535C706" w:rsidR="23B7409C" w:rsidRDefault="23B7409C" w:rsidP="002D32B2"/>
        </w:tc>
      </w:tr>
      <w:tr w:rsidR="002A5590" w:rsidRPr="00D0550B" w14:paraId="06915E1B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716CB0E" w14:textId="77777777" w:rsidR="002A5590" w:rsidRDefault="002A5590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078B48D" w14:textId="1657D977" w:rsidR="002A5590" w:rsidRDefault="006523B9" w:rsidP="002D32B2">
            <w:r>
              <w:t xml:space="preserve">4:15 PM    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1B33E3E" w14:textId="4F0A6864" w:rsidR="002A5590" w:rsidRPr="006D1293" w:rsidRDefault="002A5590" w:rsidP="002D32B2">
            <w:pPr>
              <w:rPr>
                <w:rFonts w:ascii="Calibri" w:hAnsi="Calibri" w:cs="Calibri"/>
                <w:sz w:val="28"/>
                <w:szCs w:val="28"/>
              </w:rPr>
            </w:pPr>
            <w:r w:rsidRPr="006D1293">
              <w:rPr>
                <w:rFonts w:ascii="Calibri" w:hAnsi="Calibri" w:cs="Calibri"/>
                <w:sz w:val="28"/>
                <w:szCs w:val="28"/>
              </w:rPr>
              <w:t xml:space="preserve">     </w:t>
            </w:r>
            <w:r w:rsidR="002834A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80607">
              <w:rPr>
                <w:rFonts w:ascii="Calibri" w:hAnsi="Calibri" w:cs="Calibri"/>
                <w:sz w:val="28"/>
                <w:szCs w:val="22"/>
              </w:rPr>
              <w:t>Team</w:t>
            </w:r>
            <w:r w:rsidR="002D7FB7">
              <w:rPr>
                <w:rFonts w:ascii="Calibri" w:hAnsi="Calibri" w:cs="Calibri"/>
                <w:sz w:val="28"/>
                <w:szCs w:val="22"/>
              </w:rPr>
              <w:t xml:space="preserve"> -</w:t>
            </w:r>
            <w:r w:rsidR="00E80607">
              <w:rPr>
                <w:rFonts w:ascii="Calibri" w:hAnsi="Calibri" w:cs="Calibri"/>
                <w:sz w:val="28"/>
                <w:szCs w:val="22"/>
              </w:rPr>
              <w:t xml:space="preserve"> Breakaway sessions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467B321" w14:textId="4B32BE52" w:rsidR="002A5590" w:rsidRPr="006D1293" w:rsidRDefault="002D7FB7" w:rsidP="002D32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Team(s)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94FD453" w14:textId="20F1D9E3" w:rsidR="002A5590" w:rsidRDefault="00E80607" w:rsidP="002D32B2">
            <w:r>
              <w:t>Team Leads</w:t>
            </w:r>
          </w:p>
        </w:tc>
      </w:tr>
      <w:tr w:rsidR="002A5590" w:rsidRPr="00D0550B" w14:paraId="3B91ED12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1D3DF4B" w14:textId="77777777" w:rsidR="002A5590" w:rsidRDefault="002A5590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829FD8B" w14:textId="338EE643" w:rsidR="002A5590" w:rsidRDefault="00743CAF" w:rsidP="002D32B2">
            <w:r>
              <w:t>4:</w:t>
            </w:r>
            <w:r w:rsidR="00B5242C">
              <w:t>45</w:t>
            </w:r>
            <w:r>
              <w:t xml:space="preserve"> 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DF060F0" w14:textId="047F9766" w:rsidR="002A5590" w:rsidRPr="00E65102" w:rsidRDefault="00743CAF" w:rsidP="002D32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 w:rsidR="002834A8" w:rsidRPr="006D1293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10596E">
              <w:rPr>
                <w:rFonts w:ascii="Calibri" w:hAnsi="Calibri" w:cs="Calibri"/>
                <w:sz w:val="28"/>
                <w:szCs w:val="28"/>
              </w:rPr>
              <w:t xml:space="preserve">Closing </w:t>
            </w:r>
            <w:r w:rsidR="00F928D2">
              <w:rPr>
                <w:rFonts w:ascii="Calibri" w:hAnsi="Calibri" w:cs="Calibri"/>
                <w:sz w:val="28"/>
                <w:szCs w:val="28"/>
              </w:rPr>
              <w:t>remarks</w:t>
            </w:r>
            <w:r w:rsidR="00386A8A">
              <w:rPr>
                <w:rFonts w:ascii="Calibri" w:hAnsi="Calibri" w:cs="Calibri"/>
                <w:sz w:val="28"/>
                <w:szCs w:val="28"/>
              </w:rPr>
              <w:t>,</w:t>
            </w:r>
            <w:r w:rsidR="00F928D2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2834A8" w:rsidRPr="006D1293">
              <w:rPr>
                <w:rFonts w:ascii="Calibri" w:hAnsi="Calibri" w:cs="Calibri"/>
                <w:sz w:val="28"/>
                <w:szCs w:val="28"/>
              </w:rPr>
              <w:t xml:space="preserve">Review </w:t>
            </w:r>
            <w:r w:rsidR="002834A8">
              <w:rPr>
                <w:rFonts w:ascii="Calibri" w:hAnsi="Calibri" w:cs="Calibri"/>
                <w:sz w:val="28"/>
                <w:szCs w:val="28"/>
              </w:rPr>
              <w:t>D</w:t>
            </w:r>
            <w:r w:rsidR="002834A8" w:rsidRPr="006D1293">
              <w:rPr>
                <w:rFonts w:ascii="Calibri" w:hAnsi="Calibri" w:cs="Calibri"/>
                <w:sz w:val="28"/>
                <w:szCs w:val="28"/>
              </w:rPr>
              <w:t>ay</w:t>
            </w:r>
            <w:r w:rsidR="0053587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2834A8" w:rsidRPr="006D1293">
              <w:rPr>
                <w:rFonts w:ascii="Calibri" w:hAnsi="Calibri" w:cs="Calibri"/>
                <w:sz w:val="28"/>
                <w:szCs w:val="28"/>
              </w:rPr>
              <w:t>2</w:t>
            </w:r>
            <w:r w:rsidR="002834A8">
              <w:rPr>
                <w:rFonts w:ascii="Calibri" w:hAnsi="Calibri" w:cs="Calibri"/>
                <w:sz w:val="28"/>
                <w:szCs w:val="28"/>
              </w:rPr>
              <w:t xml:space="preserve"> Plan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9C3ADCF" w14:textId="5DCCA65C" w:rsidR="002A5590" w:rsidRDefault="00482436" w:rsidP="002D32B2">
            <w: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2EF90C8" w14:textId="76337E0D" w:rsidR="002A5590" w:rsidRDefault="00482436" w:rsidP="002D32B2">
            <w:r>
              <w:t>Denny</w:t>
            </w:r>
          </w:p>
        </w:tc>
      </w:tr>
      <w:tr w:rsidR="002A5590" w:rsidRPr="00D0550B" w14:paraId="7F31AECC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840B005" w14:textId="2BC5781D" w:rsidR="002A5590" w:rsidRPr="001F52E0" w:rsidRDefault="004978B8" w:rsidP="002D32B2">
            <w:pPr>
              <w:rPr>
                <w:highlight w:val="green"/>
              </w:rPr>
            </w:pPr>
            <w:r>
              <w:rPr>
                <w:highlight w:val="green"/>
              </w:rPr>
              <w:t>15th</w:t>
            </w:r>
            <w:r w:rsidR="00167FC5" w:rsidRPr="001F52E0">
              <w:rPr>
                <w:highlight w:val="green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4AD908D" w14:textId="38DD8B43" w:rsidR="002A5590" w:rsidRPr="001F52E0" w:rsidRDefault="001F43A2" w:rsidP="002D32B2">
            <w:pPr>
              <w:rPr>
                <w:highlight w:val="green"/>
              </w:rPr>
            </w:pPr>
            <w:r w:rsidRPr="001F52E0">
              <w:rPr>
                <w:highlight w:val="green"/>
              </w:rPr>
              <w:t>10</w:t>
            </w:r>
            <w:r w:rsidR="00167FC5" w:rsidRPr="001F52E0">
              <w:rPr>
                <w:highlight w:val="green"/>
              </w:rPr>
              <w:t>:00</w:t>
            </w:r>
            <w:r w:rsidRPr="001F52E0">
              <w:rPr>
                <w:highlight w:val="green"/>
              </w:rPr>
              <w:t>AM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18F37CE" w14:textId="2C4B32E9" w:rsidR="002A5590" w:rsidRPr="001F52E0" w:rsidRDefault="00D74D45" w:rsidP="002D32B2">
            <w:pPr>
              <w:rPr>
                <w:rFonts w:ascii="Calibri" w:hAnsi="Calibri" w:cs="Calibri"/>
                <w:sz w:val="22"/>
                <w:szCs w:val="22"/>
                <w:highlight w:val="green"/>
              </w:rPr>
            </w:pPr>
            <w:r w:rsidRPr="001F52E0">
              <w:rPr>
                <w:rFonts w:ascii="Calibri" w:hAnsi="Calibri" w:cs="Calibri"/>
                <w:sz w:val="22"/>
                <w:szCs w:val="22"/>
                <w:highlight w:val="green"/>
              </w:rPr>
              <w:t xml:space="preserve">        </w:t>
            </w:r>
            <w:r w:rsidR="002B1D89" w:rsidRPr="001F52E0">
              <w:rPr>
                <w:rFonts w:ascii="Calibri" w:hAnsi="Calibri" w:cs="Calibri"/>
                <w:sz w:val="28"/>
                <w:szCs w:val="22"/>
                <w:highlight w:val="green"/>
              </w:rPr>
              <w:t>Welcome to Day</w:t>
            </w:r>
            <w:proofErr w:type="gramStart"/>
            <w:r w:rsidR="002B1D89" w:rsidRPr="001F52E0">
              <w:rPr>
                <w:rFonts w:ascii="Calibri" w:hAnsi="Calibri" w:cs="Calibri"/>
                <w:sz w:val="28"/>
                <w:szCs w:val="22"/>
                <w:highlight w:val="green"/>
              </w:rPr>
              <w:t>2 :</w:t>
            </w:r>
            <w:proofErr w:type="gramEnd"/>
            <w:r w:rsidR="002B1D89" w:rsidRPr="001F52E0">
              <w:rPr>
                <w:rFonts w:ascii="Calibri" w:hAnsi="Calibri" w:cs="Calibri"/>
                <w:sz w:val="28"/>
                <w:szCs w:val="22"/>
                <w:highlight w:val="green"/>
              </w:rPr>
              <w:t xml:space="preserve"> Agenda of day2 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E5CB7B8" w14:textId="5E50D372" w:rsidR="002A5590" w:rsidRPr="001F52E0" w:rsidRDefault="00482436" w:rsidP="002D32B2">
            <w:pPr>
              <w:rPr>
                <w:highlight w:val="green"/>
              </w:rPr>
            </w:pPr>
            <w:r w:rsidRPr="001F52E0">
              <w:rPr>
                <w:highlight w:val="green"/>
              </w:rP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600FE89" w14:textId="2027E4A5" w:rsidR="002A5590" w:rsidRPr="001F52E0" w:rsidRDefault="00974D53" w:rsidP="002D32B2">
            <w:pPr>
              <w:rPr>
                <w:highlight w:val="green"/>
              </w:rPr>
            </w:pPr>
            <w:r w:rsidRPr="001F52E0">
              <w:rPr>
                <w:highlight w:val="green"/>
              </w:rPr>
              <w:t>Denny</w:t>
            </w:r>
          </w:p>
        </w:tc>
      </w:tr>
      <w:tr w:rsidR="00A87F89" w:rsidRPr="00D0550B" w14:paraId="74010FAC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294CEFE" w14:textId="77777777" w:rsidR="00A87F89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89D25FD" w14:textId="26346135" w:rsidR="00A87F89" w:rsidRPr="00D0550B" w:rsidRDefault="00950FEC" w:rsidP="002D32B2">
            <w:r>
              <w:t>1</w:t>
            </w:r>
            <w:r w:rsidR="00CF5AAD">
              <w:t>0:15</w:t>
            </w:r>
            <w:r w:rsidR="009B0AEF">
              <w:t>AM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665AEBC" w14:textId="77777777" w:rsidR="00A87F89" w:rsidRPr="009021E2" w:rsidRDefault="00A87F89" w:rsidP="002D32B2">
            <w:pPr>
              <w:rPr>
                <w:rFonts w:ascii="Calibri" w:hAnsi="Calibri" w:cs="Calibri"/>
                <w:sz w:val="28"/>
                <w:szCs w:val="22"/>
              </w:rPr>
            </w:pPr>
            <w:r w:rsidRPr="009021E2">
              <w:rPr>
                <w:rFonts w:ascii="Calibri" w:hAnsi="Calibri" w:cs="Calibri"/>
                <w:sz w:val="28"/>
                <w:szCs w:val="22"/>
              </w:rPr>
              <w:t>Review roles and responsibilities – App DBA Vs OPS DBA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9E2C877" w14:textId="3CB31E8E" w:rsidR="00A87F89" w:rsidRDefault="00A87F89" w:rsidP="002D32B2">
            <w: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55851CE" w14:textId="447F1203" w:rsidR="00A87F89" w:rsidRPr="00D0550B" w:rsidRDefault="00A87F89" w:rsidP="002D32B2">
            <w:r>
              <w:t>Leads</w:t>
            </w:r>
          </w:p>
        </w:tc>
      </w:tr>
      <w:tr w:rsidR="00A87F89" w:rsidRPr="00D0550B" w14:paraId="17EA64B1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DB069D8" w14:textId="77777777" w:rsidR="00A87F89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376A2E3" w14:textId="1BAC4EBB" w:rsidR="00A87F89" w:rsidRPr="00D0550B" w:rsidRDefault="00B66436" w:rsidP="002D32B2">
            <w:r>
              <w:t>10:45</w:t>
            </w:r>
            <w:r w:rsidR="009B0AEF">
              <w:t>AM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8DB2026" w14:textId="77777777" w:rsidR="00A87F89" w:rsidRPr="009021E2" w:rsidRDefault="00A87F89" w:rsidP="002D32B2">
            <w:pPr>
              <w:rPr>
                <w:rFonts w:ascii="Calibri" w:hAnsi="Calibri" w:cs="Calibri"/>
                <w:sz w:val="28"/>
                <w:szCs w:val="22"/>
              </w:rPr>
            </w:pPr>
            <w:r w:rsidRPr="009021E2">
              <w:rPr>
                <w:rFonts w:ascii="Calibri" w:hAnsi="Calibri" w:cs="Calibri"/>
                <w:sz w:val="28"/>
                <w:szCs w:val="22"/>
              </w:rPr>
              <w:t>Managing Critical and Sev1 Issues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C7D2AC9" w14:textId="7DA59458" w:rsidR="00A87F89" w:rsidRDefault="00A87F89" w:rsidP="002D32B2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BF2C46A" w14:textId="2126E71E" w:rsidR="00A87F89" w:rsidRPr="00D0550B" w:rsidRDefault="00A87F89" w:rsidP="002D32B2">
            <w:r>
              <w:t>Leads</w:t>
            </w:r>
          </w:p>
        </w:tc>
      </w:tr>
      <w:tr w:rsidR="00A87F89" w:rsidRPr="00D0550B" w14:paraId="22F5F255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FF8CCA2" w14:textId="77777777" w:rsidR="00A87F89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7E3832E" w14:textId="6B7C6D26" w:rsidR="00A87F89" w:rsidRPr="00D0550B" w:rsidRDefault="009925F2" w:rsidP="002D32B2">
            <w:r>
              <w:t>11:30</w:t>
            </w:r>
            <w:r w:rsidR="009900A0">
              <w:t>AM</w:t>
            </w:r>
          </w:p>
        </w:tc>
        <w:sdt>
          <w:sdtPr>
            <w:rPr>
              <w:rFonts w:ascii="Calibri" w:hAnsi="Calibri" w:cs="Calibri"/>
              <w:sz w:val="28"/>
              <w:szCs w:val="22"/>
            </w:rPr>
            <w:alias w:val="Enter item here:"/>
            <w:tag w:val="Enter item here:"/>
            <w:id w:val="-954335952"/>
            <w:placeholder>
              <w:docPart w:val="5F20474224E84D43B24FD357013768DF"/>
            </w:placeholder>
            <w:temporary/>
            <w:showingPlcHdr/>
            <w15:appearance w15:val="hidden"/>
          </w:sdtPr>
          <w:sdtEndPr/>
          <w:sdtContent>
            <w:tc>
              <w:tcPr>
                <w:tcW w:w="4810" w:type="dxa"/>
                <w:tcBorders>
                  <w:top w:val="single" w:sz="2" w:space="0" w:color="44546A" w:themeColor="text2"/>
                  <w:bottom w:val="single" w:sz="2" w:space="0" w:color="44546A" w:themeColor="text2"/>
                </w:tcBorders>
                <w:vAlign w:val="center"/>
              </w:tcPr>
              <w:p w14:paraId="0CA2AFA9" w14:textId="77777777" w:rsidR="00A87F89" w:rsidRPr="009021E2" w:rsidRDefault="00A87F89" w:rsidP="002D32B2">
                <w:pPr>
                  <w:rPr>
                    <w:rFonts w:ascii="Calibri" w:hAnsi="Calibri" w:cs="Calibri"/>
                    <w:sz w:val="28"/>
                    <w:szCs w:val="22"/>
                  </w:rPr>
                </w:pPr>
                <w:r w:rsidRPr="009021E2">
                  <w:rPr>
                    <w:rFonts w:ascii="Calibri" w:hAnsi="Calibri" w:cs="Calibri"/>
                    <w:sz w:val="28"/>
                    <w:szCs w:val="22"/>
                  </w:rPr>
                  <w:t>Break</w:t>
                </w:r>
              </w:p>
            </w:tc>
          </w:sdtContent>
        </w:sdt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607EB03" w14:textId="346890D1" w:rsidR="00A87F89" w:rsidRDefault="7A22B91F" w:rsidP="002D32B2">
            <w:r>
              <w:t xml:space="preserve"> Team(s)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E8FC1E8" w14:textId="68661397" w:rsidR="00A87F89" w:rsidRPr="00D0550B" w:rsidRDefault="7A22B91F" w:rsidP="002D32B2">
            <w:r>
              <w:t xml:space="preserve">Team Lead </w:t>
            </w:r>
          </w:p>
        </w:tc>
      </w:tr>
      <w:tr w:rsidR="00A87F89" w:rsidRPr="00D0550B" w14:paraId="3A5A670C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F05D36C" w14:textId="77777777" w:rsidR="00A87F89" w:rsidRDefault="00A87F89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2335B52" w14:textId="1360C6CF" w:rsidR="00A87F89" w:rsidRPr="00D0550B" w:rsidRDefault="00104A16" w:rsidP="002D32B2">
            <w:r>
              <w:t>11:45</w:t>
            </w:r>
            <w:r w:rsidR="00A1379C">
              <w:t>AM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2AECD4F" w14:textId="77777777" w:rsidR="00A87F89" w:rsidRPr="009021E2" w:rsidRDefault="00A87F89" w:rsidP="002D32B2">
            <w:pPr>
              <w:rPr>
                <w:rFonts w:ascii="Calibri" w:hAnsi="Calibri" w:cs="Calibri"/>
                <w:sz w:val="28"/>
                <w:szCs w:val="22"/>
              </w:rPr>
            </w:pPr>
            <w:r w:rsidRPr="009021E2">
              <w:rPr>
                <w:rFonts w:ascii="Calibri" w:hAnsi="Calibri" w:cs="Calibri"/>
                <w:sz w:val="28"/>
                <w:szCs w:val="22"/>
              </w:rPr>
              <w:t>Security and Audit – Expectations/Changes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03DA9D5" w14:textId="07AF86A6" w:rsidR="00A87F89" w:rsidRDefault="00A87F89" w:rsidP="002D32B2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01D05B8" w14:textId="2EE7DE08" w:rsidR="00A87F89" w:rsidRPr="00D0550B" w:rsidRDefault="00A87F89" w:rsidP="002D32B2">
            <w:r>
              <w:t>Jeremiah</w:t>
            </w:r>
          </w:p>
        </w:tc>
      </w:tr>
      <w:tr w:rsidR="00EA3FF6" w:rsidRPr="00D0550B" w14:paraId="4DF2134F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6B25610" w14:textId="77777777" w:rsidR="00EA3FF6" w:rsidRDefault="00EA3FF6" w:rsidP="002D32B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29C5C9B" w14:textId="4F211DF6" w:rsidR="00EA3FF6" w:rsidRDefault="00A1379C" w:rsidP="002D32B2">
            <w:r>
              <w:t>12:30PM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3999A5F" w14:textId="1CCA72ED" w:rsidR="00EA3FF6" w:rsidRPr="009021E2" w:rsidRDefault="001F1954" w:rsidP="002D32B2">
            <w:pPr>
              <w:rPr>
                <w:rFonts w:ascii="Calibri" w:hAnsi="Calibri" w:cs="Calibri"/>
                <w:sz w:val="28"/>
                <w:szCs w:val="22"/>
              </w:rPr>
            </w:pPr>
            <w:r w:rsidRPr="009021E2">
              <w:rPr>
                <w:rFonts w:ascii="Calibri" w:hAnsi="Calibri" w:cs="Calibri"/>
                <w:sz w:val="28"/>
                <w:szCs w:val="22"/>
              </w:rPr>
              <w:t xml:space="preserve">Lunch 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6C41636" w14:textId="77777777" w:rsidR="00EA3FF6" w:rsidRDefault="00EA3FF6" w:rsidP="002D32B2"/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B94FE71" w14:textId="77777777" w:rsidR="00EA3FF6" w:rsidRDefault="00EA3FF6" w:rsidP="002D32B2"/>
        </w:tc>
      </w:tr>
      <w:tr w:rsidR="003E3886" w:rsidRPr="00D0550B" w14:paraId="7BD3A8D4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8B8FB23" w14:textId="77777777" w:rsidR="003E3886" w:rsidRDefault="003E3886" w:rsidP="003E3886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B876CF2" w14:textId="36A44570" w:rsidR="003E3886" w:rsidRDefault="003E3886" w:rsidP="003E3886">
            <w:r>
              <w:t>2:00 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708AA76" w14:textId="77777777" w:rsidR="003E3886" w:rsidRPr="00126EE9" w:rsidRDefault="003E3886" w:rsidP="003E3886">
            <w:pPr>
              <w:rPr>
                <w:rFonts w:ascii="Calibri" w:hAnsi="Calibri" w:cs="Calibri"/>
                <w:sz w:val="28"/>
                <w:szCs w:val="22"/>
              </w:rPr>
            </w:pPr>
            <w:r w:rsidRPr="00126EE9">
              <w:rPr>
                <w:rFonts w:ascii="Calibri" w:hAnsi="Calibri" w:cs="Calibri"/>
                <w:sz w:val="28"/>
                <w:szCs w:val="22"/>
              </w:rPr>
              <w:t>Review the current landscape</w:t>
            </w:r>
          </w:p>
          <w:p w14:paraId="0280435E" w14:textId="77777777" w:rsidR="003E3886" w:rsidRPr="00126EE9" w:rsidRDefault="003E3886" w:rsidP="003E38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8"/>
                <w:szCs w:val="22"/>
              </w:rPr>
            </w:pPr>
            <w:r w:rsidRPr="00126EE9">
              <w:rPr>
                <w:rFonts w:ascii="Calibri" w:hAnsi="Calibri" w:cs="Calibri"/>
                <w:sz w:val="22"/>
                <w:szCs w:val="22"/>
              </w:rPr>
              <w:t>MMS</w:t>
            </w:r>
          </w:p>
          <w:p w14:paraId="0DA5201A" w14:textId="77777777" w:rsidR="003E3886" w:rsidRPr="00971C71" w:rsidRDefault="003E3886" w:rsidP="003E38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Security</w:t>
            </w:r>
          </w:p>
          <w:p w14:paraId="12CD4CB5" w14:textId="77777777" w:rsidR="003E3886" w:rsidRPr="00971C71" w:rsidRDefault="003E3886" w:rsidP="003E38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14:paraId="69047C44" w14:textId="77777777" w:rsidR="003E3886" w:rsidRPr="00971C71" w:rsidRDefault="003E3886" w:rsidP="003E38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Generics</w:t>
            </w:r>
          </w:p>
          <w:p w14:paraId="6C20259A" w14:textId="77777777" w:rsidR="003E3886" w:rsidRPr="00971C71" w:rsidRDefault="003E3886" w:rsidP="003E38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Supply Chain</w:t>
            </w:r>
          </w:p>
          <w:p w14:paraId="284F6A2D" w14:textId="77777777" w:rsidR="003E3886" w:rsidRPr="00971C71" w:rsidRDefault="003E3886" w:rsidP="003E38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DR/Sunset</w:t>
            </w:r>
          </w:p>
          <w:p w14:paraId="09A9031D" w14:textId="77777777" w:rsidR="003E3886" w:rsidRPr="00971C71" w:rsidRDefault="003E3886" w:rsidP="003E38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Cloud Adoption</w:t>
            </w:r>
          </w:p>
          <w:p w14:paraId="33E91CF1" w14:textId="77777777" w:rsidR="003E3886" w:rsidRPr="00971C71" w:rsidRDefault="003E3886" w:rsidP="003E38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Automation</w:t>
            </w:r>
          </w:p>
          <w:p w14:paraId="1108263E" w14:textId="77777777" w:rsidR="003E3886" w:rsidRPr="00971C71" w:rsidRDefault="003E3886" w:rsidP="003E388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971C71">
              <w:rPr>
                <w:rFonts w:ascii="Calibri" w:hAnsi="Calibri" w:cs="Calibri"/>
                <w:sz w:val="22"/>
                <w:szCs w:val="22"/>
              </w:rPr>
              <w:t>New Technologies Architecture</w:t>
            </w:r>
          </w:p>
          <w:p w14:paraId="356B43BA" w14:textId="77777777" w:rsidR="003E3886" w:rsidRPr="00E65102" w:rsidRDefault="003E3886" w:rsidP="003E388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F11F8CE" w14:textId="00AFC017" w:rsidR="003E3886" w:rsidRDefault="003E3886" w:rsidP="003E3886">
            <w:r>
              <w:t xml:space="preserve">Everyone  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F82E68E" w14:textId="7168E23B" w:rsidR="003E3886" w:rsidRDefault="003E3886" w:rsidP="003E3886">
            <w:r>
              <w:t xml:space="preserve"> Team Lead</w:t>
            </w:r>
          </w:p>
        </w:tc>
      </w:tr>
      <w:tr w:rsidR="003E3886" w:rsidRPr="00D0550B" w14:paraId="7961CBB2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F0480E8" w14:textId="77777777" w:rsidR="003E3886" w:rsidRDefault="003E3886" w:rsidP="003E3886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AD20A91" w14:textId="5FBBF442" w:rsidR="003E3886" w:rsidRDefault="003E3886" w:rsidP="003E3886">
            <w:r>
              <w:t>4:00 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6EC1EB0" w14:textId="489672E6" w:rsidR="003E3886" w:rsidRPr="00E65102" w:rsidRDefault="003E3886" w:rsidP="003E38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  Break 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B6220C1" w14:textId="77777777" w:rsidR="003E3886" w:rsidRDefault="003E3886" w:rsidP="003E3886"/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E8F4549" w14:textId="77777777" w:rsidR="003E3886" w:rsidRDefault="003E3886" w:rsidP="003E3886"/>
        </w:tc>
      </w:tr>
      <w:tr w:rsidR="00915302" w:rsidRPr="00D0550B" w14:paraId="37C29C55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A182B51" w14:textId="77777777" w:rsidR="00915302" w:rsidRDefault="00915302" w:rsidP="00915302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C42A601" w14:textId="4EC2C31C" w:rsidR="00915302" w:rsidRDefault="00915302" w:rsidP="00915302">
            <w:r>
              <w:t xml:space="preserve">4:15 PM    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3E75D90" w14:textId="7EAD3F0C" w:rsidR="00915302" w:rsidRPr="00E65102" w:rsidRDefault="00915302" w:rsidP="00915302">
            <w:pPr>
              <w:rPr>
                <w:rFonts w:ascii="Calibri" w:hAnsi="Calibri" w:cs="Calibri"/>
                <w:sz w:val="22"/>
                <w:szCs w:val="22"/>
              </w:rPr>
            </w:pPr>
            <w:r w:rsidRPr="006D1293">
              <w:rPr>
                <w:rFonts w:ascii="Calibri" w:hAnsi="Calibri" w:cs="Calibri"/>
                <w:sz w:val="28"/>
                <w:szCs w:val="28"/>
              </w:rPr>
              <w:t xml:space="preserve">    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2"/>
              </w:rPr>
              <w:t>Team - Breakaway sessions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DFD380C" w14:textId="024B0282" w:rsidR="00915302" w:rsidRDefault="00915302" w:rsidP="00915302">
            <w:r>
              <w:rPr>
                <w:sz w:val="28"/>
                <w:szCs w:val="28"/>
              </w:rPr>
              <w:t>Team(s)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65C234A" w14:textId="6578D0AE" w:rsidR="00915302" w:rsidRDefault="00915302" w:rsidP="00915302">
            <w:r>
              <w:t>Team Leads</w:t>
            </w:r>
          </w:p>
        </w:tc>
      </w:tr>
      <w:tr w:rsidR="003E3886" w:rsidRPr="00D0550B" w14:paraId="40E981B5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FF44989" w14:textId="77777777" w:rsidR="003E3886" w:rsidRDefault="003E3886" w:rsidP="003E3886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9B5F2C0" w14:textId="688B6470" w:rsidR="003E3886" w:rsidRDefault="003E3886" w:rsidP="003E3886">
            <w:r>
              <w:t>4:</w:t>
            </w:r>
            <w:r w:rsidR="00915302">
              <w:t>45</w:t>
            </w:r>
            <w:r>
              <w:t xml:space="preserve"> 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42E6B64" w14:textId="6FC05115" w:rsidR="003E3886" w:rsidRPr="00E65102" w:rsidRDefault="003E3886" w:rsidP="003E38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 w:rsidRPr="006D1293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Closing remarks, </w:t>
            </w:r>
            <w:r w:rsidRPr="006D1293">
              <w:rPr>
                <w:rFonts w:ascii="Calibri" w:hAnsi="Calibri" w:cs="Calibri"/>
                <w:sz w:val="28"/>
                <w:szCs w:val="28"/>
              </w:rPr>
              <w:t xml:space="preserve">Review </w:t>
            </w:r>
            <w:r>
              <w:rPr>
                <w:rFonts w:ascii="Calibri" w:hAnsi="Calibri" w:cs="Calibri"/>
                <w:sz w:val="28"/>
                <w:szCs w:val="28"/>
              </w:rPr>
              <w:t>D</w:t>
            </w:r>
            <w:r w:rsidRPr="006D1293">
              <w:rPr>
                <w:rFonts w:ascii="Calibri" w:hAnsi="Calibri" w:cs="Calibri"/>
                <w:sz w:val="28"/>
                <w:szCs w:val="28"/>
              </w:rPr>
              <w:t>ay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A1379C">
              <w:rPr>
                <w:rFonts w:ascii="Calibri" w:hAnsi="Calibri" w:cs="Calibri"/>
                <w:sz w:val="28"/>
                <w:szCs w:val="28"/>
              </w:rPr>
              <w:t>3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Plan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3DACBA6" w14:textId="71EBB504" w:rsidR="003E3886" w:rsidRDefault="003E3886" w:rsidP="003E3886">
            <w: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BC35D91" w14:textId="7A8C4AC4" w:rsidR="003E3886" w:rsidRDefault="003E3886" w:rsidP="003E3886">
            <w:r>
              <w:t>Denny</w:t>
            </w:r>
          </w:p>
        </w:tc>
      </w:tr>
      <w:tr w:rsidR="006B2B08" w:rsidRPr="00D0550B" w14:paraId="2BA7AECD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5285B1C" w14:textId="77777777" w:rsidR="006B2B08" w:rsidRDefault="006B2B08" w:rsidP="003E3886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83C3218" w14:textId="77777777" w:rsidR="006B2B08" w:rsidRDefault="006B2B08" w:rsidP="003E3886"/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F515EF8" w14:textId="77777777" w:rsidR="00990A55" w:rsidRDefault="00FF4672" w:rsidP="003E3886">
            <w:pPr>
              <w:rPr>
                <w:rFonts w:ascii="Calibri" w:hAnsi="Calibri" w:cs="Calibri"/>
                <w:sz w:val="32"/>
                <w:szCs w:val="22"/>
              </w:rPr>
            </w:pPr>
            <w:r w:rsidRPr="00FF4672">
              <w:rPr>
                <w:rFonts w:ascii="Calibri" w:hAnsi="Calibri" w:cs="Calibri"/>
                <w:sz w:val="32"/>
                <w:szCs w:val="22"/>
              </w:rPr>
              <w:t xml:space="preserve">      </w:t>
            </w:r>
          </w:p>
          <w:p w14:paraId="60B4B9F4" w14:textId="77777777" w:rsidR="006B2B08" w:rsidRDefault="00FF4672" w:rsidP="003E3886">
            <w:pPr>
              <w:rPr>
                <w:rFonts w:ascii="Calibri" w:hAnsi="Calibri" w:cs="Calibri"/>
                <w:sz w:val="32"/>
                <w:szCs w:val="22"/>
              </w:rPr>
            </w:pPr>
            <w:r w:rsidRPr="00FF4672">
              <w:rPr>
                <w:rFonts w:ascii="Calibri" w:hAnsi="Calibri" w:cs="Calibri"/>
                <w:sz w:val="32"/>
                <w:szCs w:val="22"/>
              </w:rPr>
              <w:t xml:space="preserve"> Team Building activities</w:t>
            </w:r>
            <w:r w:rsidR="006020D9">
              <w:rPr>
                <w:rFonts w:ascii="Calibri" w:hAnsi="Calibri" w:cs="Calibri"/>
                <w:sz w:val="32"/>
                <w:szCs w:val="22"/>
              </w:rPr>
              <w:t xml:space="preserve"> /Dinner</w:t>
            </w:r>
          </w:p>
          <w:p w14:paraId="376DB3A3" w14:textId="77777777" w:rsidR="004978B8" w:rsidRDefault="004978B8" w:rsidP="003E3886">
            <w:pPr>
              <w:rPr>
                <w:rFonts w:ascii="Calibri" w:hAnsi="Calibri" w:cs="Calibri"/>
                <w:sz w:val="32"/>
                <w:szCs w:val="22"/>
              </w:rPr>
            </w:pPr>
          </w:p>
          <w:p w14:paraId="085A6BEF" w14:textId="104EBB22" w:rsidR="004978B8" w:rsidRDefault="004978B8" w:rsidP="003E3886">
            <w:pPr>
              <w:rPr>
                <w:rFonts w:ascii="Calibri" w:hAnsi="Calibri" w:cs="Calibri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FEB5F8F" w14:textId="77777777" w:rsidR="006B2B08" w:rsidRDefault="006B2B08" w:rsidP="003E3886"/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3BD991C" w14:textId="77777777" w:rsidR="006B2B08" w:rsidRDefault="006B2B08" w:rsidP="003E3886"/>
        </w:tc>
      </w:tr>
      <w:tr w:rsidR="00B66E71" w:rsidRPr="00D0550B" w14:paraId="77956DFE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52B5ED5" w14:textId="1734A2AC" w:rsidR="00B66E71" w:rsidRPr="00757203" w:rsidRDefault="004978B8" w:rsidP="00990A55">
            <w:pPr>
              <w:rPr>
                <w:highlight w:val="green"/>
              </w:rPr>
            </w:pPr>
            <w:r>
              <w:rPr>
                <w:highlight w:val="green"/>
              </w:rPr>
              <w:lastRenderedPageBreak/>
              <w:t>1</w:t>
            </w:r>
            <w:r w:rsidR="00B66E71" w:rsidRPr="00757203">
              <w:rPr>
                <w:highlight w:val="green"/>
              </w:rPr>
              <w:t>6</w:t>
            </w:r>
            <w:r>
              <w:rPr>
                <w:highlight w:val="green"/>
              </w:rPr>
              <w:t>th</w:t>
            </w:r>
          </w:p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BE1F20A" w14:textId="1B428BEE" w:rsidR="00B66E71" w:rsidRPr="00757203" w:rsidRDefault="00490883" w:rsidP="00990A55">
            <w:pPr>
              <w:rPr>
                <w:highlight w:val="green"/>
              </w:rPr>
            </w:pPr>
            <w:r w:rsidRPr="00757203">
              <w:rPr>
                <w:highlight w:val="green"/>
              </w:rPr>
              <w:t>10:00AM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60F2940" w14:textId="37F9B88B" w:rsidR="00B66E71" w:rsidRPr="00757203" w:rsidRDefault="00490883" w:rsidP="00990A55">
            <w:pPr>
              <w:rPr>
                <w:rFonts w:ascii="Calibri" w:hAnsi="Calibri" w:cs="Calibri"/>
                <w:sz w:val="28"/>
                <w:szCs w:val="22"/>
                <w:highlight w:val="green"/>
              </w:rPr>
            </w:pPr>
            <w:r w:rsidRPr="00757203">
              <w:rPr>
                <w:rFonts w:ascii="Calibri" w:hAnsi="Calibri" w:cs="Calibri"/>
                <w:sz w:val="28"/>
                <w:szCs w:val="22"/>
                <w:highlight w:val="green"/>
              </w:rPr>
              <w:t xml:space="preserve"> Welcome to Day 3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EAE37E4" w14:textId="60FC0EA3" w:rsidR="00B66E71" w:rsidRPr="00757203" w:rsidRDefault="00490883" w:rsidP="00990A55">
            <w:pPr>
              <w:rPr>
                <w:highlight w:val="green"/>
              </w:rPr>
            </w:pPr>
            <w:r w:rsidRPr="00757203">
              <w:rPr>
                <w:highlight w:val="green"/>
              </w:rPr>
              <w:t xml:space="preserve">Everyone      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CA31625" w14:textId="660BAC8D" w:rsidR="00B66E71" w:rsidRPr="00757203" w:rsidRDefault="007D1A15" w:rsidP="00990A55">
            <w:pPr>
              <w:rPr>
                <w:highlight w:val="green"/>
              </w:rPr>
            </w:pPr>
            <w:r w:rsidRPr="00757203">
              <w:rPr>
                <w:highlight w:val="green"/>
              </w:rPr>
              <w:t>Denny</w:t>
            </w:r>
          </w:p>
        </w:tc>
      </w:tr>
      <w:tr w:rsidR="00990A55" w:rsidRPr="00D0550B" w14:paraId="624F716E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EE3D0CF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081A7FB" w14:textId="3C25D1E0" w:rsidR="00990A55" w:rsidRPr="00D0550B" w:rsidRDefault="0062508F" w:rsidP="00990A55">
            <w:r>
              <w:t>10:15AM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5E5DF51" w14:textId="77777777" w:rsidR="00990A55" w:rsidRPr="0042551D" w:rsidRDefault="00990A55" w:rsidP="00990A55">
            <w:pPr>
              <w:rPr>
                <w:rFonts w:ascii="Calibri" w:hAnsi="Calibri" w:cs="Calibri"/>
                <w:sz w:val="28"/>
                <w:szCs w:val="22"/>
              </w:rPr>
            </w:pPr>
            <w:r w:rsidRPr="0042551D">
              <w:rPr>
                <w:rFonts w:ascii="Calibri" w:hAnsi="Calibri" w:cs="Calibri"/>
                <w:sz w:val="28"/>
                <w:szCs w:val="22"/>
              </w:rPr>
              <w:t>Expectations around Customer Engagement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039F8CC" w14:textId="2650CF0B" w:rsidR="00990A55" w:rsidRDefault="00216123" w:rsidP="00990A55">
            <w: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4EA21B5" w14:textId="19FAA934" w:rsidR="00990A55" w:rsidRPr="00D0550B" w:rsidRDefault="00990A55" w:rsidP="00990A55">
            <w:r>
              <w:t>Denny</w:t>
            </w:r>
          </w:p>
        </w:tc>
      </w:tr>
      <w:tr w:rsidR="00990A55" w:rsidRPr="00D0550B" w14:paraId="2ABD5410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646DE98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52FCFC6" w14:textId="0523ACD8" w:rsidR="00990A55" w:rsidRPr="00D0550B" w:rsidRDefault="00216123" w:rsidP="00990A55">
            <w:r>
              <w:t>11:00AM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5E7A7C2" w14:textId="77777777" w:rsidR="00990A55" w:rsidRPr="0042551D" w:rsidRDefault="00990A55" w:rsidP="00990A55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>Public Cloud – Review readiness and roadmap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C825BF9" w14:textId="23D2E935" w:rsidR="00990A55" w:rsidRDefault="00990A55" w:rsidP="00990A55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F3E3123" w14:textId="4EABB66D" w:rsidR="00990A55" w:rsidRPr="00D0550B" w:rsidRDefault="00990A55" w:rsidP="00990A55">
            <w:r>
              <w:t>Eanen</w:t>
            </w:r>
          </w:p>
        </w:tc>
      </w:tr>
      <w:tr w:rsidR="00990A55" w:rsidRPr="00D0550B" w14:paraId="1D85FF8C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7A6DAEF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A39BBE3" w14:textId="4BEF14CD" w:rsidR="00990A55" w:rsidRDefault="00586913" w:rsidP="00990A55">
            <w:r>
              <w:t>11:30AM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3C574E4" w14:textId="77777777" w:rsidR="00990A55" w:rsidRPr="0042551D" w:rsidRDefault="00990A55" w:rsidP="00990A55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 xml:space="preserve">Project </w:t>
            </w:r>
            <w:proofErr w:type="spellStart"/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>SuperCluster</w:t>
            </w:r>
            <w:proofErr w:type="spellEnd"/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FC0CCB9" w14:textId="53EFCF20" w:rsidR="00990A55" w:rsidRDefault="00990A55" w:rsidP="00990A55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38C4DEE" w14:textId="145D0621" w:rsidR="00990A55" w:rsidRDefault="00990A55" w:rsidP="00990A55">
            <w:r>
              <w:t>Jeremiah</w:t>
            </w:r>
          </w:p>
        </w:tc>
      </w:tr>
      <w:tr w:rsidR="00990A55" w:rsidRPr="00D0550B" w14:paraId="6D7CA549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054C82C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1C8F396" w14:textId="7752005A" w:rsidR="00990A55" w:rsidRDefault="00586913" w:rsidP="00990A55">
            <w:r>
              <w:t>12:00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C509178" w14:textId="77777777" w:rsidR="00990A55" w:rsidRPr="0042551D" w:rsidRDefault="00990A55" w:rsidP="00990A55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>Project Sunset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42E4AE4" w14:textId="764BED21" w:rsidR="00990A55" w:rsidRDefault="00990A55" w:rsidP="00990A55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E9CF88F" w14:textId="7ED81F1B" w:rsidR="00990A55" w:rsidRDefault="00990A55" w:rsidP="00990A55">
            <w:r>
              <w:t>Tim</w:t>
            </w:r>
          </w:p>
        </w:tc>
      </w:tr>
      <w:tr w:rsidR="00990A55" w:rsidRPr="00D0550B" w14:paraId="54D4D7DF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FA5C7CD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2A3D3EC" w14:textId="60BDCB12" w:rsidR="00990A55" w:rsidRDefault="00924A34" w:rsidP="00990A55">
            <w:r>
              <w:t>12:30</w:t>
            </w:r>
            <w:r w:rsidR="00403CFC">
              <w:t>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1645520" w14:textId="77777777" w:rsidR="00990A55" w:rsidRPr="0042551D" w:rsidRDefault="00990A55" w:rsidP="00990A55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 xml:space="preserve">Automation 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93EBFDB" w14:textId="4090252F" w:rsidR="00990A55" w:rsidRDefault="00990A55" w:rsidP="00990A55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C1C9A60" w14:textId="66E2E381" w:rsidR="00990A55" w:rsidRDefault="00990A55" w:rsidP="00990A55">
            <w:r>
              <w:t>Eanen</w:t>
            </w:r>
          </w:p>
        </w:tc>
      </w:tr>
      <w:tr w:rsidR="00556586" w:rsidRPr="00D0550B" w14:paraId="5F82009C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63886EE" w14:textId="77777777" w:rsidR="00556586" w:rsidRDefault="00556586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19D2078" w14:textId="7C3F5EB5" w:rsidR="00556586" w:rsidRDefault="00B55D68" w:rsidP="00990A55">
            <w:r>
              <w:t>1:00 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3F3646C" w14:textId="3CCF2A58" w:rsidR="00556586" w:rsidRPr="0042551D" w:rsidRDefault="00B55D68" w:rsidP="00990A55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>
              <w:rPr>
                <w:rFonts w:ascii="Calibri" w:hAnsi="Calibri" w:cs="Calibri"/>
                <w:color w:val="000000"/>
                <w:sz w:val="28"/>
                <w:szCs w:val="22"/>
              </w:rPr>
              <w:t xml:space="preserve"> Lunch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B60725A" w14:textId="77777777" w:rsidR="00556586" w:rsidRDefault="00556586" w:rsidP="00990A55"/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1E0FCEEC" w14:textId="77777777" w:rsidR="00556586" w:rsidRDefault="00556586" w:rsidP="00990A55"/>
        </w:tc>
      </w:tr>
      <w:tr w:rsidR="00990A55" w:rsidRPr="00D0550B" w14:paraId="4FF40FD2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A1E949E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D0B940D" w14:textId="0252BF5F" w:rsidR="00990A55" w:rsidRDefault="00C04132" w:rsidP="00990A55">
            <w:r>
              <w:t>1:30</w:t>
            </w:r>
            <w:r w:rsidR="00403CFC">
              <w:t>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138937F" w14:textId="77777777" w:rsidR="00990A55" w:rsidRPr="0042551D" w:rsidRDefault="00990A55" w:rsidP="00990A55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 xml:space="preserve">ISRM – Information Security and Risk Management 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7AEA9E81" w14:textId="0BA47487" w:rsidR="00990A55" w:rsidRDefault="00990A55" w:rsidP="00990A55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FF0B86B" w14:textId="18406EE2" w:rsidR="00990A55" w:rsidRDefault="00990A55" w:rsidP="00990A55">
            <w:r>
              <w:t>Jeremiah</w:t>
            </w:r>
          </w:p>
        </w:tc>
      </w:tr>
      <w:tr w:rsidR="00990A55" w:rsidRPr="00D0550B" w14:paraId="4DB93119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31CE8BC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E27B00A" w14:textId="0316C4AD" w:rsidR="00990A55" w:rsidRDefault="00403CFC" w:rsidP="00990A55">
            <w:r>
              <w:t>2:00PM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ABC62F3" w14:textId="77777777" w:rsidR="00990A55" w:rsidRPr="0042551D" w:rsidRDefault="00990A55" w:rsidP="00990A55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>Dependency Workshop – Application dependency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5F1AF970" w14:textId="1F4EF56E" w:rsidR="00990A55" w:rsidRDefault="00990A55" w:rsidP="00990A55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0061E4C" w14:textId="16E15F8A" w:rsidR="00990A55" w:rsidRDefault="00990A55" w:rsidP="00990A55"/>
        </w:tc>
      </w:tr>
      <w:tr w:rsidR="00990A55" w:rsidRPr="00D0550B" w14:paraId="2289973A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ACC114E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4EAFD9C" w14:textId="2C2F53F6" w:rsidR="00990A55" w:rsidRDefault="00403CFC" w:rsidP="00990A55">
            <w:r>
              <w:t>2:30PM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06518B4A" w14:textId="77777777" w:rsidR="00990A55" w:rsidRPr="0042551D" w:rsidRDefault="00990A55" w:rsidP="00990A55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  <w:r w:rsidRPr="0042551D">
              <w:rPr>
                <w:rFonts w:ascii="Calibri" w:hAnsi="Calibri" w:cs="Calibri"/>
                <w:color w:val="000000"/>
                <w:sz w:val="28"/>
                <w:szCs w:val="22"/>
              </w:rPr>
              <w:t>Issues, Risks and Mitigation discussion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B6D96A3" w14:textId="27902FAA" w:rsidR="00990A55" w:rsidRDefault="00990A55" w:rsidP="00990A55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B94D5A5" w14:textId="05C0AB05" w:rsidR="00990A55" w:rsidRDefault="00990A55" w:rsidP="00990A55"/>
        </w:tc>
      </w:tr>
      <w:tr w:rsidR="00990A55" w:rsidRPr="00D0550B" w14:paraId="3A9699D3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266B93E3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DEEC669" w14:textId="33C8DDF4" w:rsidR="00990A55" w:rsidRDefault="003E1802" w:rsidP="00990A55">
            <w:r>
              <w:t>3:00PM</w:t>
            </w:r>
          </w:p>
        </w:tc>
        <w:tc>
          <w:tcPr>
            <w:tcW w:w="481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632F05AA" w14:textId="5CC51CE5" w:rsidR="00990A55" w:rsidRPr="0042551D" w:rsidRDefault="00990A55" w:rsidP="00990A55">
            <w:pPr>
              <w:rPr>
                <w:rFonts w:ascii="Calibri" w:eastAsia="Times New Roman" w:hAnsi="Calibri" w:cs="Calibri"/>
                <w:sz w:val="28"/>
              </w:rPr>
            </w:pPr>
            <w:r w:rsidRPr="0042551D">
              <w:rPr>
                <w:rFonts w:ascii="Calibri" w:eastAsia="Times New Roman" w:hAnsi="Calibri" w:cs="Calibri"/>
                <w:sz w:val="28"/>
              </w:rPr>
              <w:t>GCP (Demo/KT)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41F5B655" w14:textId="5621D4CB" w:rsidR="00990A55" w:rsidRDefault="00990A55" w:rsidP="00990A55">
            <w:r>
              <w:t>Team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14:paraId="39B3DCAB" w14:textId="40B6DAD3" w:rsidR="00990A55" w:rsidRDefault="00990A55" w:rsidP="00990A55">
            <w:r>
              <w:t>Eanen</w:t>
            </w:r>
          </w:p>
        </w:tc>
      </w:tr>
      <w:tr w:rsidR="00990A55" w:rsidRPr="00D0550B" w14:paraId="0AD24E41" w14:textId="77777777" w:rsidTr="006D15CE">
        <w:trPr>
          <w:trHeight w:val="360"/>
        </w:trPr>
        <w:tc>
          <w:tcPr>
            <w:tcW w:w="720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14:paraId="1364D8C3" w14:textId="77777777" w:rsidR="00990A55" w:rsidRDefault="00990A55" w:rsidP="00990A55"/>
        </w:tc>
        <w:tc>
          <w:tcPr>
            <w:tcW w:w="1080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14:paraId="0A4715E0" w14:textId="1EA74DEA" w:rsidR="00990A55" w:rsidRDefault="00990A55" w:rsidP="00990A55"/>
        </w:tc>
        <w:tc>
          <w:tcPr>
            <w:tcW w:w="4810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1365"/>
              <w:gridCol w:w="1365"/>
            </w:tblGrid>
            <w:tr w:rsidR="00917120" w:rsidRPr="00917120" w14:paraId="5B05442B" w14:textId="77777777" w:rsidTr="00917120">
              <w:trPr>
                <w:trHeight w:val="360"/>
              </w:trPr>
              <w:tc>
                <w:tcPr>
                  <w:tcW w:w="4800" w:type="dxa"/>
                  <w:tcBorders>
                    <w:top w:val="single" w:sz="6" w:space="0" w:color="44546A"/>
                    <w:left w:val="nil"/>
                    <w:bottom w:val="single" w:sz="18" w:space="0" w:color="44546A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E530D4" w14:textId="77777777" w:rsidR="00917120" w:rsidRPr="00917120" w:rsidRDefault="00917120" w:rsidP="00917120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textAlignment w:val="baseline"/>
                    <w:rPr>
                      <w:rFonts w:ascii="Segoe UI" w:eastAsia="Times New Roman" w:hAnsi="Segoe UI" w:cs="Segoe UI"/>
                      <w:color w:val="000000"/>
                      <w:sz w:val="18"/>
                      <w:szCs w:val="18"/>
                      <w:lang w:eastAsia="en-US"/>
                    </w:rPr>
                  </w:pPr>
                  <w:r w:rsidRPr="00917120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en-US"/>
                    </w:rPr>
                    <w:t>Closing remarks –Thank You </w:t>
                  </w:r>
                </w:p>
              </w:tc>
              <w:tc>
                <w:tcPr>
                  <w:tcW w:w="1365" w:type="dxa"/>
                  <w:tcBorders>
                    <w:top w:val="single" w:sz="6" w:space="0" w:color="44546A"/>
                    <w:left w:val="nil"/>
                    <w:bottom w:val="single" w:sz="18" w:space="0" w:color="44546A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E8EF335" w14:textId="77777777" w:rsidR="00917120" w:rsidRPr="00917120" w:rsidRDefault="00917120" w:rsidP="00917120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textAlignment w:val="baseline"/>
                    <w:rPr>
                      <w:rFonts w:ascii="Segoe UI" w:eastAsia="Times New Roman" w:hAnsi="Segoe UI" w:cs="Segoe UI"/>
                      <w:color w:val="000000"/>
                      <w:sz w:val="18"/>
                      <w:szCs w:val="18"/>
                      <w:lang w:eastAsia="en-US"/>
                    </w:rPr>
                  </w:pPr>
                  <w:r w:rsidRPr="00917120">
                    <w:rPr>
                      <w:rFonts w:ascii="Franklin Gothic Book" w:eastAsia="Times New Roman" w:hAnsi="Franklin Gothic Book" w:cs="Segoe UI"/>
                      <w:color w:val="000000"/>
                      <w:szCs w:val="24"/>
                      <w:lang w:eastAsia="en-US"/>
                    </w:rPr>
                    <w:t>Everyone </w:t>
                  </w:r>
                </w:p>
              </w:tc>
              <w:tc>
                <w:tcPr>
                  <w:tcW w:w="1365" w:type="dxa"/>
                  <w:tcBorders>
                    <w:top w:val="single" w:sz="6" w:space="0" w:color="44546A"/>
                    <w:left w:val="nil"/>
                    <w:bottom w:val="single" w:sz="18" w:space="0" w:color="44546A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D1508F3" w14:textId="77777777" w:rsidR="00917120" w:rsidRPr="00917120" w:rsidRDefault="00917120" w:rsidP="00917120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textAlignment w:val="baseline"/>
                    <w:rPr>
                      <w:rFonts w:ascii="Segoe UI" w:eastAsia="Times New Roman" w:hAnsi="Segoe UI" w:cs="Segoe UI"/>
                      <w:color w:val="000000"/>
                      <w:sz w:val="18"/>
                      <w:szCs w:val="18"/>
                      <w:lang w:eastAsia="en-US"/>
                    </w:rPr>
                  </w:pPr>
                  <w:r w:rsidRPr="00917120">
                    <w:rPr>
                      <w:rFonts w:ascii="Franklin Gothic Book" w:eastAsia="Times New Roman" w:hAnsi="Franklin Gothic Book" w:cs="Segoe UI"/>
                      <w:color w:val="000000"/>
                      <w:szCs w:val="24"/>
                      <w:lang w:eastAsia="en-US"/>
                    </w:rPr>
                    <w:t>Denny </w:t>
                  </w:r>
                </w:p>
              </w:tc>
            </w:tr>
          </w:tbl>
          <w:p w14:paraId="641EF835" w14:textId="52E7F66A" w:rsidR="00990A55" w:rsidRPr="0042551D" w:rsidRDefault="00990A55" w:rsidP="00990A55">
            <w:pPr>
              <w:rPr>
                <w:rFonts w:ascii="Calibri" w:hAnsi="Calibri" w:cs="Calibri"/>
                <w:color w:val="000000"/>
                <w:sz w:val="28"/>
                <w:szCs w:val="22"/>
              </w:rPr>
            </w:pP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14:paraId="31E2CF81" w14:textId="4DBED5AB" w:rsidR="00990A55" w:rsidRDefault="00990A55" w:rsidP="00990A55">
            <w:r>
              <w:t>Everyone</w:t>
            </w:r>
          </w:p>
        </w:tc>
        <w:tc>
          <w:tcPr>
            <w:tcW w:w="1375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14:paraId="1324EE2F" w14:textId="46E0608A" w:rsidR="00990A55" w:rsidRDefault="00990A55" w:rsidP="00990A55">
            <w:r>
              <w:t>Denny</w:t>
            </w:r>
          </w:p>
        </w:tc>
      </w:tr>
    </w:tbl>
    <w:p w14:paraId="53128261" w14:textId="6AFA545F" w:rsidR="00CA6B4F" w:rsidRDefault="002D32B2" w:rsidP="00D0550B">
      <w:r>
        <w:br w:type="textWrapping" w:clear="all"/>
      </w:r>
    </w:p>
    <w:p w14:paraId="57F78048" w14:textId="4A06DC71" w:rsidR="008352B0" w:rsidRDefault="008352B0" w:rsidP="00D0550B">
      <w:r>
        <w:t>Cocktails (optional) – 13th</w:t>
      </w:r>
    </w:p>
    <w:p w14:paraId="57DD7205" w14:textId="7A4C30C2" w:rsidR="005D4E12" w:rsidRDefault="005D4E12" w:rsidP="00D0550B">
      <w:r>
        <w:t>Team Dinner – 14th</w:t>
      </w:r>
    </w:p>
    <w:p w14:paraId="5C0E3D4B" w14:textId="12A1DB50" w:rsidR="006874D6" w:rsidRDefault="006874D6" w:rsidP="00D0550B">
      <w:r>
        <w:t>Team Building Event – Pin Stack</w:t>
      </w:r>
      <w:r w:rsidR="005D4E12">
        <w:t xml:space="preserve"> (15</w:t>
      </w:r>
      <w:r w:rsidR="005D4E12" w:rsidRPr="005D4E12">
        <w:rPr>
          <w:vertAlign w:val="superscript"/>
        </w:rPr>
        <w:t>th</w:t>
      </w:r>
      <w:r w:rsidR="005D4E12">
        <w:t>)</w:t>
      </w:r>
    </w:p>
    <w:p w14:paraId="4C37C993" w14:textId="745EDEA1" w:rsidR="008A5B17" w:rsidRDefault="008A5B17" w:rsidP="00D0550B">
      <w:r>
        <w:t>Wrap-up – 16</w:t>
      </w:r>
      <w:r w:rsidRPr="008A5B17">
        <w:rPr>
          <w:vertAlign w:val="superscript"/>
        </w:rPr>
        <w:t>th</w:t>
      </w:r>
      <w:r>
        <w:t>@3PM</w:t>
      </w:r>
    </w:p>
    <w:p w14:paraId="768FC3D7" w14:textId="58E04A88" w:rsidR="00F211AE" w:rsidRDefault="00F211AE" w:rsidP="00D0550B">
      <w:r>
        <w:t xml:space="preserve">Catering </w:t>
      </w:r>
      <w:r w:rsidR="00C35D5A">
        <w:t>–</w:t>
      </w:r>
      <w:r>
        <w:t xml:space="preserve"> </w:t>
      </w:r>
      <w:r w:rsidR="007D7464">
        <w:t>Breakfast/Lunch/Breaks</w:t>
      </w:r>
    </w:p>
    <w:p w14:paraId="59858C16" w14:textId="03D55B73" w:rsidR="00C35D5A" w:rsidRDefault="00C35D5A" w:rsidP="00D0550B">
      <w:r>
        <w:t>Venue – Location (Hotel?)</w:t>
      </w:r>
    </w:p>
    <w:p w14:paraId="2B220812" w14:textId="2AC97ECE" w:rsidR="00DB0153" w:rsidRPr="00CA6B4F" w:rsidRDefault="00DB0153" w:rsidP="00D0550B">
      <w:r>
        <w:t xml:space="preserve">Lodging Locations </w:t>
      </w:r>
      <w:r w:rsidR="007D7464">
        <w:t>for the Team</w:t>
      </w:r>
      <w:r w:rsidR="003C7E4E">
        <w:t xml:space="preserve"> Transportation</w:t>
      </w:r>
    </w:p>
    <w:sectPr w:rsidR="00DB0153" w:rsidRPr="00CA6B4F" w:rsidSect="00AB4981">
      <w:headerReference w:type="default" r:id="rId11"/>
      <w:pgSz w:w="12240" w:h="15840" w:code="1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949133" w14:textId="77777777" w:rsidR="00E75E78" w:rsidRDefault="00E75E78">
      <w:pPr>
        <w:spacing w:after="0" w:line="240" w:lineRule="auto"/>
      </w:pPr>
      <w:r>
        <w:separator/>
      </w:r>
    </w:p>
  </w:endnote>
  <w:endnote w:type="continuationSeparator" w:id="0">
    <w:p w14:paraId="32F58D24" w14:textId="77777777" w:rsidR="00E75E78" w:rsidRDefault="00E75E78">
      <w:pPr>
        <w:spacing w:after="0" w:line="240" w:lineRule="auto"/>
      </w:pPr>
      <w:r>
        <w:continuationSeparator/>
      </w:r>
    </w:p>
  </w:endnote>
  <w:endnote w:type="continuationNotice" w:id="1">
    <w:p w14:paraId="255C3EDF" w14:textId="77777777" w:rsidR="00E75E78" w:rsidRDefault="00E75E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altName w:val="Cambria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ｺﾞｼｯｸE"/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5181A0" w14:textId="77777777" w:rsidR="00E75E78" w:rsidRDefault="00E75E78">
      <w:pPr>
        <w:spacing w:after="0" w:line="240" w:lineRule="auto"/>
      </w:pPr>
      <w:r>
        <w:separator/>
      </w:r>
    </w:p>
  </w:footnote>
  <w:footnote w:type="continuationSeparator" w:id="0">
    <w:p w14:paraId="7DC26D88" w14:textId="77777777" w:rsidR="00E75E78" w:rsidRDefault="00E75E78">
      <w:pPr>
        <w:spacing w:after="0" w:line="240" w:lineRule="auto"/>
      </w:pPr>
      <w:r>
        <w:continuationSeparator/>
      </w:r>
    </w:p>
  </w:footnote>
  <w:footnote w:type="continuationNotice" w:id="1">
    <w:p w14:paraId="06801C5A" w14:textId="77777777" w:rsidR="00E75E78" w:rsidRDefault="00E75E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CB719" w14:textId="77777777" w:rsidR="00EF36A5" w:rsidRDefault="00EF36A5">
    <w:pPr>
      <w:pStyle w:val="Header"/>
    </w:pPr>
    <w:r>
      <w:rPr>
        <w:noProof/>
        <w:color w:val="auto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8401C85" wp14:editId="50461703">
              <wp:simplePos x="0" y="0"/>
              <mc:AlternateContent>
                <mc:Choice Requires="wp14">
                  <wp:positionH relativeFrom="page">
                    <wp14:pctPosHOffset>-3800</wp14:pctPosHOffset>
                  </wp:positionH>
                </mc:Choice>
                <mc:Fallback>
                  <wp:positionH relativeFrom="page">
                    <wp:posOffset>-295275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-1200</wp14:pctPosVOffset>
                  </wp:positionV>
                </mc:Choice>
                <mc:Fallback>
                  <wp:positionV relativeFrom="page">
                    <wp:posOffset>-120650</wp:posOffset>
                  </wp:positionV>
                </mc:Fallback>
              </mc:AlternateContent>
              <wp:extent cx="9719945" cy="10297795"/>
              <wp:effectExtent l="19050" t="0" r="90805" b="6350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9945" cy="10297795"/>
                        <a:chOff x="0" y="0"/>
                        <a:chExt cx="9716770" cy="10298367"/>
                      </a:xfrm>
                    </wpg:grpSpPr>
                    <wps:wsp>
                      <wps:cNvPr id="9" name="Freeform: Shape 9"/>
                      <wps:cNvSpPr/>
                      <wps:spPr>
                        <a:xfrm>
                          <a:off x="281940" y="0"/>
                          <a:ext cx="7851390" cy="2019169"/>
                        </a:xfrm>
                        <a:custGeom>
                          <a:avLst/>
                          <a:gdLst>
                            <a:gd name="connsiteX0" fmla="*/ 5640 w 5350933"/>
                            <a:gd name="connsiteY0" fmla="*/ 5640 h 1388533"/>
                            <a:gd name="connsiteX1" fmla="*/ 5345567 w 5350933"/>
                            <a:gd name="connsiteY1" fmla="*/ 5640 h 1388533"/>
                            <a:gd name="connsiteX2" fmla="*/ 5345567 w 5350933"/>
                            <a:gd name="connsiteY2" fmla="*/ 1384014 h 1388533"/>
                            <a:gd name="connsiteX3" fmla="*/ 5640 w 5350933"/>
                            <a:gd name="connsiteY3" fmla="*/ 1384014 h 13885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50933" h="1388533">
                              <a:moveTo>
                                <a:pt x="5640" y="5640"/>
                              </a:moveTo>
                              <a:lnTo>
                                <a:pt x="5345567" y="5640"/>
                              </a:lnTo>
                              <a:lnTo>
                                <a:pt x="5345567" y="1384014"/>
                              </a:lnTo>
                              <a:lnTo>
                                <a:pt x="5640" y="13840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reeform: Shape 10"/>
                      <wps:cNvSpPr/>
                      <wps:spPr>
                        <a:xfrm>
                          <a:off x="155448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reeform: Shape 19"/>
                      <wps:cNvSpPr/>
                      <wps:spPr>
                        <a:xfrm>
                          <a:off x="74676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Freeform: Shape 20"/>
                      <wps:cNvSpPr/>
                      <wps:spPr>
                        <a:xfrm>
                          <a:off x="297180" y="9326880"/>
                          <a:ext cx="7839320" cy="971487"/>
                        </a:xfrm>
                        <a:custGeom>
                          <a:avLst/>
                          <a:gdLst>
                            <a:gd name="connsiteX0" fmla="*/ 5640 w 5342466"/>
                            <a:gd name="connsiteY0" fmla="*/ 5640 h 1041399"/>
                            <a:gd name="connsiteX1" fmla="*/ 5339640 w 5342466"/>
                            <a:gd name="connsiteY1" fmla="*/ 5640 h 1041399"/>
                            <a:gd name="connsiteX2" fmla="*/ 5339640 w 5342466"/>
                            <a:gd name="connsiteY2" fmla="*/ 1036880 h 1041399"/>
                            <a:gd name="connsiteX3" fmla="*/ 5640 w 5342466"/>
                            <a:gd name="connsiteY3" fmla="*/ 1036880 h 10413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42466" h="1041399">
                              <a:moveTo>
                                <a:pt x="5640" y="5640"/>
                              </a:moveTo>
                              <a:lnTo>
                                <a:pt x="5339640" y="5640"/>
                              </a:lnTo>
                              <a:lnTo>
                                <a:pt x="5339640" y="1036880"/>
                              </a:lnTo>
                              <a:lnTo>
                                <a:pt x="5640" y="1036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: Shape 21"/>
                      <wps:cNvSpPr/>
                      <wps:spPr>
                        <a:xfrm>
                          <a:off x="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traight Connector 22"/>
                      <wps:cNvCnPr/>
                      <wps:spPr>
                        <a:xfrm>
                          <a:off x="762000" y="838200"/>
                          <a:ext cx="0" cy="832290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125300</wp14:pctWidth>
              </wp14:sizeRelH>
              <wp14:sizeRelV relativeFrom="page">
                <wp14:pctHeight>102400</wp14:pctHeight>
              </wp14:sizeRelV>
            </wp:anchor>
          </w:drawing>
        </mc:Choice>
        <mc:Fallback>
          <w:pict>
            <v:group w14:anchorId="12E27DF5" id="Group 6" o:spid="_x0000_s1026" style="position:absolute;margin-left:0;margin-top:0;width:765.35pt;height:810.85pt;z-index:-251658240;mso-width-percent:1253;mso-height-percent:1024;mso-left-percent:-38;mso-top-percent:-12;mso-position-horizontal-relative:page;mso-position-vertical-relative:page;mso-width-percent:1253;mso-height-percent:1024;mso-left-percent:-38;mso-top-percent:-12" coordsize="97167,102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">
              <v:shape id="Freeform: Shape 9" o:spid="_x0000_s1027" style="position:absolute;left:2819;width:78514;height:20191;visibility:visible;mso-wrap-style:square;v-text-anchor:middle" coordsize="5350933,1388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" path="m5640,5640r5339927,l5345567,1384014r-5339927,l5640,5640xe" fillcolor="#2f3342 [3206]" stroked="f" strokeweight=".235mm">
                <v:stroke joinstyle="miter"/>
                <v:path arrowok="t" o:connecttype="custom" o:connectlocs="8276,8202;7843517,8202;7843517,2012598;8276,2012598" o:connectangles="0,0,0,0"/>
              </v:shape>
              <v:shape id="Freeform: Shape 10" o:spid="_x0000_s1028" style="position:absolute;left:15544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" path="m5339927,915247r-1551940,c3787987,915247,3374067,956949,3327400,435187r,41702c3327400,236435,3132667,,2892213,l238760,c150707,,68580,26247,,71120l,6018954r5339927,l5339927,915247xe" fillcolor="#e7e6e6 [321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19" o:spid="_x0000_s1029" style="position:absolute;left:7467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" path="m5339927,915247r-1551940,c3787987,915247,3374067,956949,3327400,435187r,41702c3327400,236435,3132667,,2892213,l238760,c150707,,68580,26247,,71120l,6018954r5339927,l5339927,915247xe" fillcolor="#c0f400 [320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20" o:spid="_x0000_s1030" style="position:absolute;left:2971;top:93268;width:78394;height:9715;visibility:visible;mso-wrap-style:square;v-text-anchor:middle" coordsize="5342466,104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" path="m5640,5640r5334000,l5339640,1036880r-5334000,l5640,5640xe" fillcolor="#2f3342 [3206]" stroked="f" strokeweight=".235mm">
                <v:stroke joinstyle="miter"/>
                <v:path arrowok="t" o:connecttype="custom" o:connectlocs="8276,5261;7835173,5261;7835173,967271;8276,967271" o:connectangles="0,0,0,0"/>
              </v:shape>
              <v:shape id="Freeform: Shape 21" o:spid="_x0000_s1031" style="position:absolute;top:5638;width:81622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" path="m5339927,915247r-1551940,c3787987,915247,3374067,956949,3327400,435187r,41702c3327400,236435,3132667,,2892213,l238760,c150707,,68580,26247,,71120l,6018954r5339927,l5339927,915247xe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line id="Straight Connector 22" o:spid="_x0000_s1032" style="position:absolute;visibility:visible;mso-wrap-style:square" from="7620,8382" to="7620,91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" strokecolor="#c0f400 [3204]" strokeweight="3pt">
                <v:stroke joinstyle="miter"/>
              </v:lin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3131994"/>
    <w:multiLevelType w:val="hybridMultilevel"/>
    <w:tmpl w:val="06DC7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D3E14"/>
    <w:multiLevelType w:val="hybridMultilevel"/>
    <w:tmpl w:val="A6361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EB4975"/>
    <w:multiLevelType w:val="hybridMultilevel"/>
    <w:tmpl w:val="A83EC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AF7E82"/>
    <w:multiLevelType w:val="hybridMultilevel"/>
    <w:tmpl w:val="1C3E0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3667D"/>
    <w:multiLevelType w:val="hybridMultilevel"/>
    <w:tmpl w:val="28EC4E78"/>
    <w:lvl w:ilvl="0" w:tplc="C08C713A">
      <w:start w:val="2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27"/>
    <w:rsid w:val="000052CA"/>
    <w:rsid w:val="0001078E"/>
    <w:rsid w:val="00011B54"/>
    <w:rsid w:val="0001495E"/>
    <w:rsid w:val="0001626D"/>
    <w:rsid w:val="00035454"/>
    <w:rsid w:val="00075BEB"/>
    <w:rsid w:val="000C0503"/>
    <w:rsid w:val="00104A16"/>
    <w:rsid w:val="00105665"/>
    <w:rsid w:val="0010596E"/>
    <w:rsid w:val="00126EE9"/>
    <w:rsid w:val="001419D7"/>
    <w:rsid w:val="00167FC5"/>
    <w:rsid w:val="00173BCE"/>
    <w:rsid w:val="00192A1C"/>
    <w:rsid w:val="00197107"/>
    <w:rsid w:val="001B0675"/>
    <w:rsid w:val="001B4288"/>
    <w:rsid w:val="001E3B13"/>
    <w:rsid w:val="001E6D0F"/>
    <w:rsid w:val="001F1954"/>
    <w:rsid w:val="001F43A2"/>
    <w:rsid w:val="001F52E0"/>
    <w:rsid w:val="00201CAA"/>
    <w:rsid w:val="002044D8"/>
    <w:rsid w:val="00216123"/>
    <w:rsid w:val="00216225"/>
    <w:rsid w:val="002665FC"/>
    <w:rsid w:val="002834A8"/>
    <w:rsid w:val="00297071"/>
    <w:rsid w:val="002A5590"/>
    <w:rsid w:val="002B1D89"/>
    <w:rsid w:val="002D32B2"/>
    <w:rsid w:val="002D7FB7"/>
    <w:rsid w:val="002E0B9C"/>
    <w:rsid w:val="002E22F4"/>
    <w:rsid w:val="002E6287"/>
    <w:rsid w:val="002F7336"/>
    <w:rsid w:val="00303AE1"/>
    <w:rsid w:val="00323FA6"/>
    <w:rsid w:val="00350084"/>
    <w:rsid w:val="0036209F"/>
    <w:rsid w:val="00377D0B"/>
    <w:rsid w:val="00385963"/>
    <w:rsid w:val="00386A8A"/>
    <w:rsid w:val="003949BD"/>
    <w:rsid w:val="003A317D"/>
    <w:rsid w:val="003A63E8"/>
    <w:rsid w:val="003B4E2E"/>
    <w:rsid w:val="003B5566"/>
    <w:rsid w:val="003C7E4E"/>
    <w:rsid w:val="003E1802"/>
    <w:rsid w:val="003E3886"/>
    <w:rsid w:val="003F6B29"/>
    <w:rsid w:val="00403CFC"/>
    <w:rsid w:val="004066D1"/>
    <w:rsid w:val="004129B7"/>
    <w:rsid w:val="0042551D"/>
    <w:rsid w:val="00457190"/>
    <w:rsid w:val="00461000"/>
    <w:rsid w:val="00473FD3"/>
    <w:rsid w:val="00482436"/>
    <w:rsid w:val="00486DB8"/>
    <w:rsid w:val="00490883"/>
    <w:rsid w:val="00495A05"/>
    <w:rsid w:val="004978B8"/>
    <w:rsid w:val="004B19D1"/>
    <w:rsid w:val="004B43D6"/>
    <w:rsid w:val="004D61A7"/>
    <w:rsid w:val="00500FFB"/>
    <w:rsid w:val="005013EA"/>
    <w:rsid w:val="00506DB6"/>
    <w:rsid w:val="00524923"/>
    <w:rsid w:val="00524B92"/>
    <w:rsid w:val="00535870"/>
    <w:rsid w:val="0053630E"/>
    <w:rsid w:val="00540722"/>
    <w:rsid w:val="005543C1"/>
    <w:rsid w:val="00556586"/>
    <w:rsid w:val="00560F76"/>
    <w:rsid w:val="0057184E"/>
    <w:rsid w:val="00576154"/>
    <w:rsid w:val="00586913"/>
    <w:rsid w:val="00591965"/>
    <w:rsid w:val="00591FFE"/>
    <w:rsid w:val="005B6D23"/>
    <w:rsid w:val="005D4E12"/>
    <w:rsid w:val="005F68BC"/>
    <w:rsid w:val="006020D9"/>
    <w:rsid w:val="0062508F"/>
    <w:rsid w:val="006339B1"/>
    <w:rsid w:val="006375F2"/>
    <w:rsid w:val="006523B9"/>
    <w:rsid w:val="006874D6"/>
    <w:rsid w:val="00690325"/>
    <w:rsid w:val="006955C0"/>
    <w:rsid w:val="006B1420"/>
    <w:rsid w:val="006B2B08"/>
    <w:rsid w:val="006B7784"/>
    <w:rsid w:val="006C276D"/>
    <w:rsid w:val="006D0590"/>
    <w:rsid w:val="006D1293"/>
    <w:rsid w:val="006D15CE"/>
    <w:rsid w:val="006F16F0"/>
    <w:rsid w:val="006F40B6"/>
    <w:rsid w:val="006F7A6E"/>
    <w:rsid w:val="00724E31"/>
    <w:rsid w:val="00743CAF"/>
    <w:rsid w:val="007520BE"/>
    <w:rsid w:val="00757203"/>
    <w:rsid w:val="00780F27"/>
    <w:rsid w:val="007D1A15"/>
    <w:rsid w:val="007D7464"/>
    <w:rsid w:val="007F52A0"/>
    <w:rsid w:val="007F642B"/>
    <w:rsid w:val="00810688"/>
    <w:rsid w:val="00823524"/>
    <w:rsid w:val="008352B0"/>
    <w:rsid w:val="008439AE"/>
    <w:rsid w:val="00896A54"/>
    <w:rsid w:val="008970A7"/>
    <w:rsid w:val="008A4270"/>
    <w:rsid w:val="008A5B17"/>
    <w:rsid w:val="008C5CE0"/>
    <w:rsid w:val="008D1038"/>
    <w:rsid w:val="00900729"/>
    <w:rsid w:val="009021E2"/>
    <w:rsid w:val="00906071"/>
    <w:rsid w:val="0091277A"/>
    <w:rsid w:val="00915302"/>
    <w:rsid w:val="00917120"/>
    <w:rsid w:val="00921D30"/>
    <w:rsid w:val="00924A34"/>
    <w:rsid w:val="00937F11"/>
    <w:rsid w:val="00950FEC"/>
    <w:rsid w:val="0095173A"/>
    <w:rsid w:val="00951C11"/>
    <w:rsid w:val="00955927"/>
    <w:rsid w:val="00964224"/>
    <w:rsid w:val="00971C71"/>
    <w:rsid w:val="00974D53"/>
    <w:rsid w:val="0097704B"/>
    <w:rsid w:val="009900A0"/>
    <w:rsid w:val="00990A55"/>
    <w:rsid w:val="0099198A"/>
    <w:rsid w:val="009925F2"/>
    <w:rsid w:val="00993260"/>
    <w:rsid w:val="009B0AEF"/>
    <w:rsid w:val="009C5175"/>
    <w:rsid w:val="00A048C8"/>
    <w:rsid w:val="00A1379C"/>
    <w:rsid w:val="00A27CDF"/>
    <w:rsid w:val="00A448C1"/>
    <w:rsid w:val="00A505FB"/>
    <w:rsid w:val="00A51D5B"/>
    <w:rsid w:val="00A717A1"/>
    <w:rsid w:val="00A743FB"/>
    <w:rsid w:val="00A84806"/>
    <w:rsid w:val="00A87B4C"/>
    <w:rsid w:val="00A87F89"/>
    <w:rsid w:val="00AA7AA0"/>
    <w:rsid w:val="00AB4981"/>
    <w:rsid w:val="00AB54A3"/>
    <w:rsid w:val="00B05DB0"/>
    <w:rsid w:val="00B43495"/>
    <w:rsid w:val="00B5242C"/>
    <w:rsid w:val="00B55D68"/>
    <w:rsid w:val="00B66436"/>
    <w:rsid w:val="00B66E71"/>
    <w:rsid w:val="00B70211"/>
    <w:rsid w:val="00BC4F6C"/>
    <w:rsid w:val="00BE10F1"/>
    <w:rsid w:val="00C04132"/>
    <w:rsid w:val="00C05D51"/>
    <w:rsid w:val="00C30761"/>
    <w:rsid w:val="00C35D5A"/>
    <w:rsid w:val="00C84D21"/>
    <w:rsid w:val="00CA2F9A"/>
    <w:rsid w:val="00CA6B4F"/>
    <w:rsid w:val="00CD28E4"/>
    <w:rsid w:val="00CF2BDB"/>
    <w:rsid w:val="00CF5AAD"/>
    <w:rsid w:val="00D0550B"/>
    <w:rsid w:val="00D06A48"/>
    <w:rsid w:val="00D212A8"/>
    <w:rsid w:val="00D74D45"/>
    <w:rsid w:val="00DA4A43"/>
    <w:rsid w:val="00DA5BEB"/>
    <w:rsid w:val="00DB0153"/>
    <w:rsid w:val="00DB2DC9"/>
    <w:rsid w:val="00DE395C"/>
    <w:rsid w:val="00E1021C"/>
    <w:rsid w:val="00E1602A"/>
    <w:rsid w:val="00E2411A"/>
    <w:rsid w:val="00E37225"/>
    <w:rsid w:val="00E4032A"/>
    <w:rsid w:val="00E51439"/>
    <w:rsid w:val="00E641A1"/>
    <w:rsid w:val="00E65102"/>
    <w:rsid w:val="00E75E78"/>
    <w:rsid w:val="00E80607"/>
    <w:rsid w:val="00E92AEE"/>
    <w:rsid w:val="00EA3FF6"/>
    <w:rsid w:val="00EB3488"/>
    <w:rsid w:val="00ED51CB"/>
    <w:rsid w:val="00EF36A5"/>
    <w:rsid w:val="00F01E4D"/>
    <w:rsid w:val="00F02197"/>
    <w:rsid w:val="00F15DC5"/>
    <w:rsid w:val="00F211AE"/>
    <w:rsid w:val="00F33C6C"/>
    <w:rsid w:val="00F36784"/>
    <w:rsid w:val="00F528E5"/>
    <w:rsid w:val="00F84061"/>
    <w:rsid w:val="00F928D2"/>
    <w:rsid w:val="00FE627E"/>
    <w:rsid w:val="00FF19F8"/>
    <w:rsid w:val="00FF4672"/>
    <w:rsid w:val="054B73CB"/>
    <w:rsid w:val="05AD2442"/>
    <w:rsid w:val="11B1A7AC"/>
    <w:rsid w:val="1B2603E2"/>
    <w:rsid w:val="23B7409C"/>
    <w:rsid w:val="2993A563"/>
    <w:rsid w:val="31FFD589"/>
    <w:rsid w:val="41FF2ED6"/>
    <w:rsid w:val="4C7D2C60"/>
    <w:rsid w:val="538E5017"/>
    <w:rsid w:val="5492EB6C"/>
    <w:rsid w:val="636DBCF1"/>
    <w:rsid w:val="6C062CB2"/>
    <w:rsid w:val="727C5599"/>
    <w:rsid w:val="7974ABD1"/>
    <w:rsid w:val="7A22B91F"/>
    <w:rsid w:val="7A9CF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6443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6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</w:latentStyles>
  <w:style w:type="paragraph" w:default="1" w:styleId="Normal">
    <w:name w:val="Normal"/>
    <w:qFormat/>
    <w:rsid w:val="00DE395C"/>
    <w:rPr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AB498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C0F40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AB4981"/>
    <w:pPr>
      <w:spacing w:after="480"/>
      <w:contextualSpacing/>
    </w:pPr>
    <w:rPr>
      <w:rFonts w:asciiTheme="majorHAnsi" w:hAnsiTheme="majorHAnsi"/>
      <w:b/>
      <w:caps/>
      <w:color w:val="auto"/>
      <w:sz w:val="52"/>
    </w:rPr>
  </w:style>
  <w:style w:type="character" w:customStyle="1" w:styleId="TitleChar">
    <w:name w:val="Title Char"/>
    <w:basedOn w:val="DefaultParagraphFont"/>
    <w:link w:val="Title"/>
    <w:uiPriority w:val="6"/>
    <w:rsid w:val="00AB4981"/>
    <w:rPr>
      <w:rFonts w:asciiTheme="majorHAnsi" w:hAnsiTheme="majorHAnsi"/>
      <w:b/>
      <w:caps/>
      <w:color w:val="auto"/>
      <w:sz w:val="52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AB4981"/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C0F400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C0F400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C0F400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CA6B4F"/>
    <w:pPr>
      <w:numPr>
        <w:numId w:val="3"/>
      </w:numPr>
      <w:spacing w:before="100" w:after="100" w:line="240" w:lineRule="auto"/>
      <w:contextualSpacing/>
    </w:pPr>
    <w:rPr>
      <w:color w:val="auto"/>
      <w:sz w:val="22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table" w:styleId="ListTable6Colorful">
    <w:name w:val="List Table 6 Colorful"/>
    <w:basedOn w:val="TableNormal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old">
    <w:name w:val="Bold"/>
    <w:uiPriority w:val="1"/>
    <w:qFormat/>
    <w:rsid w:val="004129B7"/>
    <w:rPr>
      <w:b/>
      <w:color w:val="auto"/>
    </w:rPr>
  </w:style>
  <w:style w:type="paragraph" w:styleId="ListParagraph">
    <w:name w:val="List Paragraph"/>
    <w:basedOn w:val="Normal"/>
    <w:uiPriority w:val="34"/>
    <w:unhideWhenUsed/>
    <w:qFormat/>
    <w:rsid w:val="00780F27"/>
    <w:pPr>
      <w:ind w:left="720"/>
      <w:contextualSpacing/>
    </w:pPr>
  </w:style>
  <w:style w:type="paragraph" w:customStyle="1" w:styleId="paragraph">
    <w:name w:val="paragraph"/>
    <w:basedOn w:val="Normal"/>
    <w:rsid w:val="00917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US"/>
    </w:rPr>
  </w:style>
  <w:style w:type="character" w:customStyle="1" w:styleId="normaltextrun">
    <w:name w:val="normaltextrun"/>
    <w:basedOn w:val="DefaultParagraphFont"/>
    <w:rsid w:val="00917120"/>
  </w:style>
  <w:style w:type="character" w:customStyle="1" w:styleId="eop">
    <w:name w:val="eop"/>
    <w:basedOn w:val="DefaultParagraphFont"/>
    <w:rsid w:val="00917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4i195w\AppData\Roaming\Microsoft\Templates\Education%20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96962DE96EF47308DD588FC7D919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D3889-0E41-4767-9FC6-550C368E22B9}"/>
      </w:docPartPr>
      <w:docPartBody>
        <w:p w:rsidR="00D33C29" w:rsidRDefault="00CD2688">
          <w:pPr>
            <w:pStyle w:val="596962DE96EF47308DD588FC7D919AF0"/>
          </w:pPr>
          <w:r w:rsidRPr="004129B7">
            <w:t>Agenda</w:t>
          </w:r>
        </w:p>
      </w:docPartBody>
    </w:docPart>
    <w:docPart>
      <w:docPartPr>
        <w:name w:val="8A99AE402FE24AB5ADBAED5012B7E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C6AEE-8337-4EB1-AC8F-D160ED983F4E}"/>
      </w:docPartPr>
      <w:docPartBody>
        <w:p w:rsidR="00D33C29" w:rsidRDefault="00CD2688">
          <w:pPr>
            <w:pStyle w:val="8A99AE402FE24AB5ADBAED5012B7E2F6"/>
          </w:pPr>
          <w:r w:rsidRPr="004129B7">
            <w:rPr>
              <w:rStyle w:val="Bold"/>
            </w:rPr>
            <w:t>Date:</w:t>
          </w:r>
        </w:p>
      </w:docPartBody>
    </w:docPart>
    <w:docPart>
      <w:docPartPr>
        <w:name w:val="92EF375CE2C04A7385A357816F35E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4C5D1-8F27-442D-AEF6-1D872EBB3EAC}"/>
      </w:docPartPr>
      <w:docPartBody>
        <w:p w:rsidR="00D33C29" w:rsidRDefault="00CD2688">
          <w:pPr>
            <w:pStyle w:val="92EF375CE2C04A7385A357816F35EF61"/>
          </w:pPr>
          <w:r w:rsidRPr="004129B7">
            <w:rPr>
              <w:rStyle w:val="Bold"/>
            </w:rPr>
            <w:t>Time:</w:t>
          </w:r>
        </w:p>
      </w:docPartBody>
    </w:docPart>
    <w:docPart>
      <w:docPartPr>
        <w:name w:val="397B13C2D2EF4A638262A0B38D30A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9652B-0C02-48B8-AE88-E79884C891F0}"/>
      </w:docPartPr>
      <w:docPartBody>
        <w:p w:rsidR="00550A00" w:rsidRDefault="00D33C29" w:rsidP="00D33C29">
          <w:pPr>
            <w:pStyle w:val="397B13C2D2EF4A638262A0B38D30A6EB"/>
          </w:pPr>
          <w:r w:rsidRPr="00D0550B">
            <w:t>Welcome</w:t>
          </w:r>
        </w:p>
      </w:docPartBody>
    </w:docPart>
    <w:docPart>
      <w:docPartPr>
        <w:name w:val="5F20474224E84D43B24FD35701376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DF752-FDC8-4653-ADA2-5E84C483F5C9}"/>
      </w:docPartPr>
      <w:docPartBody>
        <w:p w:rsidR="00550A00" w:rsidRDefault="00D33C29" w:rsidP="00D33C29">
          <w:pPr>
            <w:pStyle w:val="5F20474224E84D43B24FD357013768DF"/>
          </w:pPr>
          <w:r w:rsidRPr="00D0550B">
            <w:t>Break</w:t>
          </w:r>
        </w:p>
      </w:docPartBody>
    </w:docPart>
    <w:docPart>
      <w:docPartPr>
        <w:name w:val="ECFBA5BBD1454301B0A9A44A76DBF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96CB6-F992-4231-A724-53685DA63193}"/>
      </w:docPartPr>
      <w:docPartBody>
        <w:p w:rsidR="00000000" w:rsidRDefault="00D33C29">
          <w:pPr>
            <w:pStyle w:val="ECFBA5BBD1454301B0A9A44A76DBFEDD"/>
          </w:pPr>
          <w:r w:rsidRPr="00D0550B">
            <w:t>Item</w:t>
          </w:r>
        </w:p>
      </w:docPartBody>
    </w:docPart>
    <w:docPart>
      <w:docPartPr>
        <w:name w:val="19343009B6DF4A869CE4524CD7B2D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81385-0982-434A-A80C-00D696F2B778}"/>
      </w:docPartPr>
      <w:docPartBody>
        <w:p w:rsidR="00000000" w:rsidRDefault="00D33C29">
          <w:pPr>
            <w:pStyle w:val="19343009B6DF4A869CE4524CD7B2DE7E"/>
          </w:pPr>
          <w:r w:rsidRPr="00D0550B">
            <w:t>Owner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altName w:val="Cambria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ｺﾞｼｯｸE"/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E5"/>
    <w:rsid w:val="00083E06"/>
    <w:rsid w:val="003A6649"/>
    <w:rsid w:val="00440828"/>
    <w:rsid w:val="00550A00"/>
    <w:rsid w:val="008D7BE5"/>
    <w:rsid w:val="00CD2688"/>
    <w:rsid w:val="00D33C29"/>
    <w:rsid w:val="00E40880"/>
    <w:rsid w:val="00E5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pPr>
      <w:spacing w:after="480" w:line="264" w:lineRule="auto"/>
      <w:contextualSpacing/>
    </w:pPr>
    <w:rPr>
      <w:rFonts w:asciiTheme="majorHAnsi" w:hAnsiTheme="majorHAnsi"/>
      <w:b/>
      <w:caps/>
      <w:sz w:val="52"/>
      <w:szCs w:val="20"/>
      <w:lang w:eastAsia="ja-JP"/>
    </w:rPr>
  </w:style>
  <w:style w:type="character" w:customStyle="1" w:styleId="TitleChar">
    <w:name w:val="Title Char"/>
    <w:basedOn w:val="DefaultParagraphFont"/>
    <w:link w:val="Title"/>
    <w:uiPriority w:val="6"/>
    <w:rPr>
      <w:rFonts w:asciiTheme="majorHAnsi" w:hAnsiTheme="majorHAnsi"/>
      <w:b/>
      <w:caps/>
      <w:sz w:val="52"/>
      <w:szCs w:val="20"/>
      <w:lang w:eastAsia="ja-JP"/>
    </w:rPr>
  </w:style>
  <w:style w:type="paragraph" w:customStyle="1" w:styleId="DE52CF4C43404BDBB8DFF199C831615F">
    <w:name w:val="DE52CF4C43404BDBB8DFF199C831615F"/>
  </w:style>
  <w:style w:type="paragraph" w:customStyle="1" w:styleId="596962DE96EF47308DD588FC7D919AF0">
    <w:name w:val="596962DE96EF47308DD588FC7D919AF0"/>
  </w:style>
  <w:style w:type="character" w:customStyle="1" w:styleId="Bold">
    <w:name w:val="Bold"/>
    <w:uiPriority w:val="1"/>
    <w:qFormat/>
    <w:rPr>
      <w:b/>
      <w:color w:val="auto"/>
    </w:rPr>
  </w:style>
  <w:style w:type="paragraph" w:customStyle="1" w:styleId="8A99AE402FE24AB5ADBAED5012B7E2F6">
    <w:name w:val="8A99AE402FE24AB5ADBAED5012B7E2F6"/>
  </w:style>
  <w:style w:type="paragraph" w:customStyle="1" w:styleId="5E4D4F3F274F42E7A917886592257243">
    <w:name w:val="5E4D4F3F274F42E7A917886592257243"/>
  </w:style>
  <w:style w:type="paragraph" w:customStyle="1" w:styleId="92EF375CE2C04A7385A357816F35EF61">
    <w:name w:val="92EF375CE2C04A7385A357816F35EF61"/>
  </w:style>
  <w:style w:type="paragraph" w:customStyle="1" w:styleId="42A90D34BC9E4FE2ACEC83DD6D0070FE">
    <w:name w:val="42A90D34BC9E4FE2ACEC83DD6D0070FE"/>
  </w:style>
  <w:style w:type="paragraph" w:customStyle="1" w:styleId="EB01BCF6C04947A483A5165547B62592">
    <w:name w:val="EB01BCF6C04947A483A5165547B62592"/>
  </w:style>
  <w:style w:type="paragraph" w:customStyle="1" w:styleId="1D872F81041D43A38FDA3C610BBAABF5">
    <w:name w:val="1D872F81041D43A38FDA3C610BBAABF5"/>
  </w:style>
  <w:style w:type="paragraph" w:customStyle="1" w:styleId="AF2A826235BF46869EB958C20BEA9F96">
    <w:name w:val="AF2A826235BF46869EB958C20BEA9F96"/>
  </w:style>
  <w:style w:type="paragraph" w:customStyle="1" w:styleId="21E519C76CEB4828973D59BEEF88C748">
    <w:name w:val="21E519C76CEB4828973D59BEEF88C748"/>
  </w:style>
  <w:style w:type="paragraph" w:customStyle="1" w:styleId="43040C087F8B4B6BB504035ED118E95B">
    <w:name w:val="43040C087F8B4B6BB504035ED118E95B"/>
  </w:style>
  <w:style w:type="paragraph" w:customStyle="1" w:styleId="76C073C75394434D9D9A5C1934E565E9">
    <w:name w:val="76C073C75394434D9D9A5C1934E565E9"/>
  </w:style>
  <w:style w:type="paragraph" w:customStyle="1" w:styleId="B4BC216F3EE44719A4717217995AD1C3">
    <w:name w:val="B4BC216F3EE44719A4717217995AD1C3"/>
  </w:style>
  <w:style w:type="paragraph" w:customStyle="1" w:styleId="CD825AAF48CE4C05896097B1DF92D288">
    <w:name w:val="CD825AAF48CE4C05896097B1DF92D288"/>
  </w:style>
  <w:style w:type="paragraph" w:customStyle="1" w:styleId="E8729065FEB14674923C964761F45C5C">
    <w:name w:val="E8729065FEB14674923C964761F45C5C"/>
  </w:style>
  <w:style w:type="paragraph" w:customStyle="1" w:styleId="9AFC133DAF7D49A5B96BEE6E34E591A3">
    <w:name w:val="9AFC133DAF7D49A5B96BEE6E34E591A3"/>
  </w:style>
  <w:style w:type="paragraph" w:customStyle="1" w:styleId="530582AC9E7C4BF39303058140F05A2E">
    <w:name w:val="530582AC9E7C4BF39303058140F05A2E"/>
  </w:style>
  <w:style w:type="paragraph" w:customStyle="1" w:styleId="234D2032ADA5462389C666DCA8D5DD23">
    <w:name w:val="234D2032ADA5462389C666DCA8D5DD23"/>
  </w:style>
  <w:style w:type="paragraph" w:customStyle="1" w:styleId="687D52B77F424B4FAA01926F6BE91E27">
    <w:name w:val="687D52B77F424B4FAA01926F6BE91E27"/>
  </w:style>
  <w:style w:type="paragraph" w:customStyle="1" w:styleId="DD6362BAFB0D4E75B2DD4A4781BE8B46">
    <w:name w:val="DD6362BAFB0D4E75B2DD4A4781BE8B46"/>
  </w:style>
  <w:style w:type="paragraph" w:customStyle="1" w:styleId="04D6B5973D734072B4E88E6BAF29B2B8">
    <w:name w:val="04D6B5973D734072B4E88E6BAF29B2B8"/>
  </w:style>
  <w:style w:type="paragraph" w:customStyle="1" w:styleId="F4FF19F05DFD4CE1991742EE0C8933E0">
    <w:name w:val="F4FF19F05DFD4CE1991742EE0C8933E0"/>
  </w:style>
  <w:style w:type="paragraph" w:customStyle="1" w:styleId="7D01A7B0DA7343DBADC8568A2252B856">
    <w:name w:val="7D01A7B0DA7343DBADC8568A2252B856"/>
  </w:style>
  <w:style w:type="paragraph" w:customStyle="1" w:styleId="62BEFC9170CD499B92AA2A3C6F5F7D56">
    <w:name w:val="62BEFC9170CD499B92AA2A3C6F5F7D56"/>
  </w:style>
  <w:style w:type="paragraph" w:customStyle="1" w:styleId="9996D1CD1C3845CCB3FC0247CDE6791C">
    <w:name w:val="9996D1CD1C3845CCB3FC0247CDE6791C"/>
  </w:style>
  <w:style w:type="paragraph" w:customStyle="1" w:styleId="531E565D9CE94B63876387B5E496EEBF">
    <w:name w:val="531E565D9CE94B63876387B5E496EEBF"/>
  </w:style>
  <w:style w:type="paragraph" w:customStyle="1" w:styleId="E8047D2877594514BB8EAB50D94260D9">
    <w:name w:val="E8047D2877594514BB8EAB50D94260D9"/>
  </w:style>
  <w:style w:type="paragraph" w:customStyle="1" w:styleId="DC2A3739E5CC4859AAAF0E82140806CB">
    <w:name w:val="DC2A3739E5CC4859AAAF0E82140806CB"/>
  </w:style>
  <w:style w:type="paragraph" w:customStyle="1" w:styleId="F0A1F18C6BCC4B39925077D5371C669D">
    <w:name w:val="F0A1F18C6BCC4B39925077D5371C669D"/>
  </w:style>
  <w:style w:type="paragraph" w:customStyle="1" w:styleId="2B39AE7F5C234F3191ACA91042B7E895">
    <w:name w:val="2B39AE7F5C234F3191ACA91042B7E895"/>
  </w:style>
  <w:style w:type="paragraph" w:customStyle="1" w:styleId="EF1FE1A153A0474680EE0947A436C6A4">
    <w:name w:val="EF1FE1A153A0474680EE0947A436C6A4"/>
  </w:style>
  <w:style w:type="paragraph" w:customStyle="1" w:styleId="4A80735CD0654E46AD928A34A3C09C75">
    <w:name w:val="4A80735CD0654E46AD928A34A3C09C75"/>
  </w:style>
  <w:style w:type="paragraph" w:customStyle="1" w:styleId="EF53520E137A44C7AAAD0AF6221653C3">
    <w:name w:val="EF53520E137A44C7AAAD0AF6221653C3"/>
  </w:style>
  <w:style w:type="paragraph" w:customStyle="1" w:styleId="3A577688EA9A458C9444A983B8B47667">
    <w:name w:val="3A577688EA9A458C9444A983B8B47667"/>
  </w:style>
  <w:style w:type="paragraph" w:customStyle="1" w:styleId="8A73D7EC5FF64FE2934780EB21ED0F8B">
    <w:name w:val="8A73D7EC5FF64FE2934780EB21ED0F8B"/>
  </w:style>
  <w:style w:type="paragraph" w:customStyle="1" w:styleId="10BFA6EA2FAA4E5CBF20BE8BCF609953">
    <w:name w:val="10BFA6EA2FAA4E5CBF20BE8BCF609953"/>
  </w:style>
  <w:style w:type="paragraph" w:customStyle="1" w:styleId="F6B2622BBD8E4D1C80B702991006B5B8">
    <w:name w:val="F6B2622BBD8E4D1C80B702991006B5B8"/>
  </w:style>
  <w:style w:type="paragraph" w:customStyle="1" w:styleId="83987D8363E24108A567F38392A11561">
    <w:name w:val="83987D8363E24108A567F38392A11561"/>
  </w:style>
  <w:style w:type="paragraph" w:customStyle="1" w:styleId="C10C8CFC02664BB6988D326B19A3563B">
    <w:name w:val="C10C8CFC02664BB6988D326B19A3563B"/>
  </w:style>
  <w:style w:type="paragraph" w:customStyle="1" w:styleId="642F3CF211194A669552B157469FC043">
    <w:name w:val="642F3CF211194A669552B157469FC043"/>
  </w:style>
  <w:style w:type="paragraph" w:customStyle="1" w:styleId="1A60C27DC705450C9A6C15FE7CAA2321">
    <w:name w:val="1A60C27DC705450C9A6C15FE7CAA2321"/>
  </w:style>
  <w:style w:type="paragraph" w:customStyle="1" w:styleId="E7B93D68405141D7AD607F2ED5940D01">
    <w:name w:val="E7B93D68405141D7AD607F2ED5940D01"/>
  </w:style>
  <w:style w:type="paragraph" w:customStyle="1" w:styleId="2C9871DA2F194FBD8F3CE7E6926D11F7">
    <w:name w:val="2C9871DA2F194FBD8F3CE7E6926D11F7"/>
  </w:style>
  <w:style w:type="paragraph" w:customStyle="1" w:styleId="58A4E5E55484490DAE277D3FD53262B2">
    <w:name w:val="58A4E5E55484490DAE277D3FD53262B2"/>
  </w:style>
  <w:style w:type="paragraph" w:customStyle="1" w:styleId="8EDE95D0EC9C49C7BE6DCFB5167C3F5A">
    <w:name w:val="8EDE95D0EC9C49C7BE6DCFB5167C3F5A"/>
  </w:style>
  <w:style w:type="paragraph" w:customStyle="1" w:styleId="6145F48197F14D82AA61CB637BB0FD59">
    <w:name w:val="6145F48197F14D82AA61CB637BB0FD59"/>
  </w:style>
  <w:style w:type="paragraph" w:customStyle="1" w:styleId="B99E7595EC0441BA801F88FA222186C1">
    <w:name w:val="B99E7595EC0441BA801F88FA222186C1"/>
  </w:style>
  <w:style w:type="paragraph" w:styleId="ListBullet">
    <w:name w:val="List Bullet"/>
    <w:basedOn w:val="Normal"/>
    <w:uiPriority w:val="10"/>
    <w:qFormat/>
    <w:rsid w:val="008D7BE5"/>
    <w:pPr>
      <w:numPr>
        <w:numId w:val="1"/>
      </w:numPr>
      <w:spacing w:before="100" w:after="100" w:line="240" w:lineRule="auto"/>
      <w:contextualSpacing/>
    </w:pPr>
    <w:rPr>
      <w:szCs w:val="21"/>
      <w:lang w:eastAsia="ja-JP"/>
    </w:rPr>
  </w:style>
  <w:style w:type="paragraph" w:customStyle="1" w:styleId="44BB89B798244446BAD87C15F4233431">
    <w:name w:val="44BB89B798244446BAD87C15F4233431"/>
  </w:style>
  <w:style w:type="paragraph" w:customStyle="1" w:styleId="D7133BF5C5514DDAAF712316D52D6897">
    <w:name w:val="D7133BF5C5514DDAAF712316D52D6897"/>
  </w:style>
  <w:style w:type="paragraph" w:customStyle="1" w:styleId="39210754B34242A2B4F08B86FD3EEE35">
    <w:name w:val="39210754B34242A2B4F08B86FD3EEE35"/>
  </w:style>
  <w:style w:type="paragraph" w:customStyle="1" w:styleId="102BFF774B97415983B4E364197C29A6">
    <w:name w:val="102BFF774B97415983B4E364197C29A6"/>
  </w:style>
  <w:style w:type="paragraph" w:customStyle="1" w:styleId="46C55F66AEF34B59BC4C06740282B33C">
    <w:name w:val="46C55F66AEF34B59BC4C06740282B33C"/>
  </w:style>
  <w:style w:type="paragraph" w:customStyle="1" w:styleId="B9ABB1164B8446B1ACD1ECED38766950">
    <w:name w:val="B9ABB1164B8446B1ACD1ECED38766950"/>
  </w:style>
  <w:style w:type="paragraph" w:customStyle="1" w:styleId="8707031A0C4441B8B55F3F9BA0B906A7">
    <w:name w:val="8707031A0C4441B8B55F3F9BA0B906A7"/>
  </w:style>
  <w:style w:type="paragraph" w:customStyle="1" w:styleId="60BF2357149944249E058F7AD4AB249B">
    <w:name w:val="60BF2357149944249E058F7AD4AB249B"/>
  </w:style>
  <w:style w:type="paragraph" w:customStyle="1" w:styleId="017AE30D57E049D6998444127E62E06E">
    <w:name w:val="017AE30D57E049D6998444127E62E06E"/>
  </w:style>
  <w:style w:type="paragraph" w:customStyle="1" w:styleId="3D101562945B4D5A80C270EF620B9681">
    <w:name w:val="3D101562945B4D5A80C270EF620B9681"/>
  </w:style>
  <w:style w:type="paragraph" w:customStyle="1" w:styleId="46C3FFBA71714107B5BF81031DB3DCDD">
    <w:name w:val="46C3FFBA71714107B5BF81031DB3DCDD"/>
  </w:style>
  <w:style w:type="paragraph" w:customStyle="1" w:styleId="76AF804E6FB1459B8D820C1FC59FE573">
    <w:name w:val="76AF804E6FB1459B8D820C1FC59FE573"/>
    <w:rsid w:val="008D7BE5"/>
  </w:style>
  <w:style w:type="paragraph" w:customStyle="1" w:styleId="BEA077AF35FD4F22B53D19511B258DD4">
    <w:name w:val="BEA077AF35FD4F22B53D19511B258DD4"/>
    <w:rsid w:val="008D7BE5"/>
  </w:style>
  <w:style w:type="paragraph" w:customStyle="1" w:styleId="9032200C8A194937B985670B1B140CD6">
    <w:name w:val="9032200C8A194937B985670B1B140CD6"/>
    <w:rsid w:val="008D7BE5"/>
  </w:style>
  <w:style w:type="paragraph" w:customStyle="1" w:styleId="28BC503B792140A58F92A441F019F80E">
    <w:name w:val="28BC503B792140A58F92A441F019F80E"/>
    <w:rsid w:val="008D7BE5"/>
  </w:style>
  <w:style w:type="paragraph" w:customStyle="1" w:styleId="AC492F447EF6449E9469E23BF82A9CF6">
    <w:name w:val="AC492F447EF6449E9469E23BF82A9CF6"/>
    <w:rsid w:val="008D7BE5"/>
  </w:style>
  <w:style w:type="paragraph" w:customStyle="1" w:styleId="ACA75C6622B7491D8B8F5531B73702EA">
    <w:name w:val="ACA75C6622B7491D8B8F5531B73702EA"/>
    <w:rsid w:val="008D7BE5"/>
  </w:style>
  <w:style w:type="paragraph" w:customStyle="1" w:styleId="A9DC895182434D4FAEC7B6887D60DB8A">
    <w:name w:val="A9DC895182434D4FAEC7B6887D60DB8A"/>
    <w:rsid w:val="008D7BE5"/>
  </w:style>
  <w:style w:type="paragraph" w:customStyle="1" w:styleId="6F615B3219464E2BB04A84DEC7D7BD52">
    <w:name w:val="6F615B3219464E2BB04A84DEC7D7BD52"/>
    <w:rsid w:val="008D7BE5"/>
  </w:style>
  <w:style w:type="paragraph" w:customStyle="1" w:styleId="B73FCCD953504A5F8FE2C215D318915A">
    <w:name w:val="B73FCCD953504A5F8FE2C215D318915A"/>
    <w:rsid w:val="008D7BE5"/>
  </w:style>
  <w:style w:type="paragraph" w:customStyle="1" w:styleId="13D2671FD6964859BFD52C7531CF9825">
    <w:name w:val="13D2671FD6964859BFD52C7531CF9825"/>
    <w:rsid w:val="00D33C29"/>
  </w:style>
  <w:style w:type="paragraph" w:customStyle="1" w:styleId="67C15033A1B04481B0C41325C7D786D0">
    <w:name w:val="67C15033A1B04481B0C41325C7D786D0"/>
    <w:rsid w:val="00D33C29"/>
  </w:style>
  <w:style w:type="paragraph" w:customStyle="1" w:styleId="F6844EA459F3462CA0D6B3D8262283FC">
    <w:name w:val="F6844EA459F3462CA0D6B3D8262283FC"/>
    <w:rsid w:val="00D33C29"/>
  </w:style>
  <w:style w:type="paragraph" w:customStyle="1" w:styleId="3E718D7D571E465496D1852D5EE7F8B7">
    <w:name w:val="3E718D7D571E465496D1852D5EE7F8B7"/>
    <w:rsid w:val="00D33C29"/>
  </w:style>
  <w:style w:type="paragraph" w:customStyle="1" w:styleId="4DF36689C7BD4D6AAAD4CAD86C40EF56">
    <w:name w:val="4DF36689C7BD4D6AAAD4CAD86C40EF56"/>
    <w:rsid w:val="00D33C29"/>
  </w:style>
  <w:style w:type="paragraph" w:customStyle="1" w:styleId="88E47A911B3047A89DE4988149858A4F">
    <w:name w:val="88E47A911B3047A89DE4988149858A4F"/>
    <w:rsid w:val="00D33C29"/>
  </w:style>
  <w:style w:type="paragraph" w:customStyle="1" w:styleId="CF0B3FA63DA740F58D2B2854E5A7267E">
    <w:name w:val="CF0B3FA63DA740F58D2B2854E5A7267E"/>
    <w:rsid w:val="00D33C29"/>
  </w:style>
  <w:style w:type="paragraph" w:customStyle="1" w:styleId="0E1A4B83B1F04668B88D5B8AFE3F7719">
    <w:name w:val="0E1A4B83B1F04668B88D5B8AFE3F7719"/>
    <w:rsid w:val="00D33C29"/>
  </w:style>
  <w:style w:type="paragraph" w:customStyle="1" w:styleId="397B13C2D2EF4A638262A0B38D30A6EB">
    <w:name w:val="397B13C2D2EF4A638262A0B38D30A6EB"/>
    <w:rsid w:val="00D33C29"/>
  </w:style>
  <w:style w:type="paragraph" w:customStyle="1" w:styleId="5F20474224E84D43B24FD357013768DF">
    <w:name w:val="5F20474224E84D43B24FD357013768DF"/>
    <w:rsid w:val="00D33C29"/>
  </w:style>
  <w:style w:type="paragraph" w:customStyle="1" w:styleId="3578E8A1E9A840ED8A0A480DF8D6072E">
    <w:name w:val="3578E8A1E9A840ED8A0A480DF8D6072E"/>
    <w:rsid w:val="00D33C29"/>
  </w:style>
  <w:style w:type="paragraph" w:customStyle="1" w:styleId="87AE47EA0C584F1F9F193D029A26A31E">
    <w:name w:val="87AE47EA0C584F1F9F193D029A26A31E"/>
    <w:rsid w:val="00D33C29"/>
  </w:style>
  <w:style w:type="paragraph" w:customStyle="1" w:styleId="9259DC280EA9441DA96ED4C556F31D94">
    <w:name w:val="9259DC280EA9441DA96ED4C556F31D94"/>
  </w:style>
  <w:style w:type="paragraph" w:customStyle="1" w:styleId="FC2A23BF224A4324937BF2FE6022DF65">
    <w:name w:val="FC2A23BF224A4324937BF2FE6022DF65"/>
  </w:style>
  <w:style w:type="paragraph" w:customStyle="1" w:styleId="6DB4E5B5D1234B408D1208310D4C1FCB">
    <w:name w:val="6DB4E5B5D1234B408D1208310D4C1FCB"/>
  </w:style>
  <w:style w:type="paragraph" w:customStyle="1" w:styleId="ECFBA5BBD1454301B0A9A44A76DBFEDD">
    <w:name w:val="ECFBA5BBD1454301B0A9A44A76DBFEDD"/>
  </w:style>
  <w:style w:type="paragraph" w:customStyle="1" w:styleId="19343009B6DF4A869CE4524CD7B2DE7E">
    <w:name w:val="19343009B6DF4A869CE4524CD7B2DE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F400"/>
      </a:accent1>
      <a:accent2>
        <a:srgbClr val="05D74D"/>
      </a:accent2>
      <a:accent3>
        <a:srgbClr val="2F3342"/>
      </a:accent3>
      <a:accent4>
        <a:srgbClr val="038B30"/>
      </a:accent4>
      <a:accent5>
        <a:srgbClr val="05EE55"/>
      </a:accent5>
      <a:accent6>
        <a:srgbClr val="70AD47"/>
      </a:accent6>
      <a:hlink>
        <a:srgbClr val="05D74D"/>
      </a:hlink>
      <a:folHlink>
        <a:srgbClr val="C0F40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541DF-FE98-4CDD-A14C-B9B092272D0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929FACA-0367-4DBE-BFE4-9FFF75463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EDC465-A9D7-41E2-9066-2C89819E11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93988E-062C-4A3C-A8AA-446275E96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Education meeting agenda</Template>
  <TotalTime>0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2019-12-17T22:06:00Z</dcterms:created>
  <dcterms:modified xsi:type="dcterms:W3CDTF">2019-12-17T22:12:00Z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